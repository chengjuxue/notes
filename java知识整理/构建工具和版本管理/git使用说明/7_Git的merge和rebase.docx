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A83" w:rsidRDefault="00782394" w:rsidP="00782394">
      <w:pPr>
        <w:pStyle w:val="Title"/>
      </w:pPr>
      <w:r w:rsidRPr="00782394">
        <w:t>Git</w:t>
      </w:r>
      <w:r w:rsidRPr="00782394">
        <w:t>的</w:t>
      </w:r>
      <w:r w:rsidRPr="00782394">
        <w:t>merge</w:t>
      </w:r>
      <w:r w:rsidRPr="00782394">
        <w:t>和</w:t>
      </w:r>
      <w:r w:rsidRPr="00782394">
        <w:t>rebase</w:t>
      </w:r>
    </w:p>
    <w:p w:rsidR="00941356" w:rsidRDefault="00514B1C" w:rsidP="00514B1C">
      <w:pPr>
        <w:pStyle w:val="Heading1"/>
      </w:pPr>
      <w:r>
        <w:t>m</w:t>
      </w:r>
      <w:r w:rsidRPr="00514B1C">
        <w:t>erge</w:t>
      </w:r>
    </w:p>
    <w:p w:rsidR="00514B1C" w:rsidRDefault="00514B1C" w:rsidP="00514B1C">
      <w:r w:rsidRPr="00514B1C">
        <w:rPr>
          <w:rFonts w:hint="eastAsia"/>
        </w:rPr>
        <w:t>下面我们基于本地一个仓库开始介绍，当前仓库的分支情况如下：</w:t>
      </w:r>
    </w:p>
    <w:p w:rsidR="00514B1C" w:rsidRDefault="00514B1C" w:rsidP="00514B1C">
      <w:r>
        <w:rPr>
          <w:noProof/>
        </w:rPr>
        <w:drawing>
          <wp:inline distT="0" distB="0" distL="0" distR="0">
            <wp:extent cx="5486400" cy="27256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B1C" w:rsidRDefault="00514B1C" w:rsidP="00514B1C">
      <w:r w:rsidRPr="00514B1C">
        <w:rPr>
          <w:rFonts w:hint="eastAsia"/>
        </w:rPr>
        <w:t>其实，</w:t>
      </w:r>
      <w:r w:rsidRPr="00514B1C">
        <w:t>merge命令总结下来会有三种情况发生：</w:t>
      </w:r>
    </w:p>
    <w:p w:rsidR="00514B1C" w:rsidRDefault="00514B1C" w:rsidP="00F91B40">
      <w:pPr>
        <w:jc w:val="both"/>
        <w:rPr>
          <w:rFonts w:hint="eastAsia"/>
        </w:rPr>
      </w:pPr>
      <w:r w:rsidRPr="00F91B40">
        <w:rPr>
          <w:color w:val="FF0000"/>
        </w:rPr>
        <w:t>merge命令不生效</w:t>
      </w:r>
      <w:r w:rsidR="00F91B40">
        <w:rPr>
          <w:rFonts w:hint="eastAsia"/>
        </w:rPr>
        <w:t>：</w:t>
      </w:r>
      <w:r>
        <w:rPr>
          <w:rFonts w:hint="eastAsia"/>
        </w:rPr>
        <w:t>当目标分支是当前分支的祖先</w:t>
      </w:r>
      <w:r>
        <w:t>commit节点，也就是说当前分支已经是最新的了，在这种情况下merge命令没有任何效果。</w:t>
      </w:r>
      <w:r>
        <w:rPr>
          <w:rFonts w:hint="eastAsia"/>
        </w:rPr>
        <w:t>在当前仓库中，当我们把</w:t>
      </w:r>
      <w:r>
        <w:t>dev分支merge到master的时候，会得到”Already up-to-date.”</w:t>
      </w:r>
    </w:p>
    <w:p w:rsidR="00F91B40" w:rsidRDefault="00F91B40" w:rsidP="00F91B40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59696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B40" w:rsidRDefault="00F91B40" w:rsidP="00F91B40">
      <w:pPr>
        <w:jc w:val="both"/>
        <w:rPr>
          <w:rFonts w:hint="eastAsia"/>
        </w:rPr>
      </w:pPr>
    </w:p>
    <w:p w:rsidR="00F91B40" w:rsidRDefault="00F91B40" w:rsidP="00F91B40">
      <w:pPr>
        <w:jc w:val="both"/>
        <w:rPr>
          <w:rFonts w:hint="eastAsia"/>
        </w:rPr>
      </w:pPr>
      <w:r w:rsidRPr="00F91B40">
        <w:rPr>
          <w:color w:val="FF0000"/>
        </w:rPr>
        <w:t>Fast-forward合并模式</w:t>
      </w:r>
      <w:r>
        <w:rPr>
          <w:rFonts w:hint="eastAsia"/>
        </w:rPr>
        <w:t>：</w:t>
      </w:r>
      <w:r w:rsidRPr="00F91B40">
        <w:rPr>
          <w:rFonts w:hint="eastAsia"/>
        </w:rPr>
        <w:t>当前分支是目标分支的祖先</w:t>
      </w:r>
      <w:r w:rsidRPr="00F91B40">
        <w:t>commit节点时，会发生Fast-forward的merge，看下图</w:t>
      </w:r>
    </w:p>
    <w:p w:rsidR="00F91B40" w:rsidRDefault="00F91B40" w:rsidP="00F91B40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11351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B40" w:rsidRDefault="00F91B40" w:rsidP="00F91B40">
      <w:pPr>
        <w:jc w:val="both"/>
        <w:rPr>
          <w:rFonts w:hint="eastAsia"/>
        </w:rPr>
      </w:pPr>
      <w:r w:rsidRPr="00F91B40">
        <w:rPr>
          <w:rFonts w:hint="eastAsia"/>
          <w:color w:val="FF0000"/>
        </w:rPr>
        <w:lastRenderedPageBreak/>
        <w:t>三方合并</w:t>
      </w:r>
      <w:r>
        <w:rPr>
          <w:rFonts w:hint="eastAsia"/>
        </w:rPr>
        <w:t>：</w:t>
      </w:r>
      <w:r w:rsidRPr="00F91B40">
        <w:t>Git分支(branch)”中分支合并的内容。如果没有冲突，Git会帮我们完成分支的合并，如果有冲突，就需要我们手动解决冲突了。</w:t>
      </w:r>
    </w:p>
    <w:p w:rsidR="00F91B40" w:rsidRDefault="00F91B40" w:rsidP="00F91B40">
      <w:pPr>
        <w:jc w:val="both"/>
        <w:rPr>
          <w:rFonts w:hint="eastAsia"/>
        </w:rPr>
      </w:pPr>
    </w:p>
    <w:p w:rsidR="00F91B40" w:rsidRDefault="00F91B40" w:rsidP="00F91B40">
      <w:pPr>
        <w:pStyle w:val="Heading1"/>
        <w:rPr>
          <w:rFonts w:hint="eastAsia"/>
        </w:rPr>
      </w:pPr>
      <w:r w:rsidRPr="00F91B40">
        <w:t>cherry-pick</w:t>
      </w:r>
    </w:p>
    <w:p w:rsidR="00BE7C19" w:rsidRPr="00BE7C19" w:rsidRDefault="00BE7C19" w:rsidP="00BE7C19">
      <w:pPr>
        <w:rPr>
          <w:rFonts w:hint="eastAsia"/>
          <w:color w:val="FF0000"/>
        </w:rPr>
      </w:pPr>
      <w:r>
        <w:rPr>
          <w:rFonts w:hint="eastAsia"/>
        </w:rPr>
        <w:t>我们可能会经常碰到这种情况，在分支A上提交了一个更新，但是后来发现我们同样需要在分支B上应用这个更新。那么这时cherry-pick就可以帮助你解决问题。我们要做的就是通过”git reflog”找到A上那个更新的SHA1哈希值，然后切换到B分支上使用”git cherry-pick”：</w:t>
      </w:r>
      <w:r w:rsidRPr="00BE7C19">
        <w:rPr>
          <w:rFonts w:hint="eastAsia"/>
          <w:color w:val="FF0000"/>
        </w:rPr>
        <w:t>我们要做的就是通过”</w:t>
      </w:r>
      <w:r w:rsidRPr="00BE7C19">
        <w:rPr>
          <w:color w:val="FF0000"/>
        </w:rPr>
        <w:t>git reflog”找到A上那个更新的SHA1哈希值，然后切换到B分支上使用”git cherry-pick”。</w:t>
      </w:r>
    </w:p>
    <w:p w:rsidR="00F91B40" w:rsidRDefault="00BE7C19" w:rsidP="00F91B4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21599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5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C19" w:rsidRDefault="00BE7C19" w:rsidP="00F91B40">
      <w:pPr>
        <w:rPr>
          <w:rFonts w:hint="eastAsia"/>
        </w:rPr>
      </w:pPr>
      <w:r w:rsidRPr="00BE7C19">
        <w:rPr>
          <w:rFonts w:hint="eastAsia"/>
        </w:rPr>
        <w:t>当我们手动合并过冲突，然后继续执行”</w:t>
      </w:r>
      <w:r w:rsidRPr="00BE7C19">
        <w:t>cherry-pick”时候，Git会给出友好的交互界面，如果我们不需要更新这个提交的message，我们可以直接”:wq”进行保存退出。到此，这个”cherry-pick”操作就成功了。</w:t>
      </w:r>
    </w:p>
    <w:p w:rsidR="00BE7C19" w:rsidRPr="00F91B40" w:rsidRDefault="00BE7C19" w:rsidP="00F91B40">
      <w:r>
        <w:rPr>
          <w:noProof/>
        </w:rPr>
        <w:drawing>
          <wp:inline distT="0" distB="0" distL="0" distR="0">
            <wp:extent cx="5486400" cy="21011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B1C" w:rsidRDefault="00514B1C" w:rsidP="00514B1C">
      <w:pPr>
        <w:pStyle w:val="Heading1"/>
      </w:pPr>
      <w:r>
        <w:rPr>
          <w:rFonts w:hint="eastAsia"/>
        </w:rPr>
        <w:lastRenderedPageBreak/>
        <w:t>rebase</w:t>
      </w:r>
    </w:p>
    <w:p w:rsidR="00514B1C" w:rsidRDefault="00BE7C19" w:rsidP="00BE7C19">
      <w:pPr>
        <w:ind w:firstLine="360"/>
        <w:rPr>
          <w:rFonts w:hint="eastAsia"/>
        </w:rPr>
      </w:pPr>
      <w:r w:rsidRPr="00BE7C19">
        <w:t>merge的过程中，比较好的就是我们可以看到分支的历史信息，但是，如果分支很多的时候，这个分支历史可能就会变得很复杂了。如果我们使用rebase，那么提交的历史会保持线性。</w:t>
      </w:r>
    </w:p>
    <w:p w:rsidR="00E72C8E" w:rsidRDefault="00E72C8E" w:rsidP="00E72C8E">
      <w:pPr>
        <w:rPr>
          <w:rFonts w:hint="eastAsia"/>
        </w:rPr>
      </w:pPr>
      <w:r w:rsidRPr="00E72C8E">
        <w:rPr>
          <w:color w:val="FF0000"/>
        </w:rPr>
        <w:t>rebase的原理</w:t>
      </w:r>
      <w:r w:rsidRPr="00E72C8E">
        <w:t>：先将当前分支的HEAD引用指向目标分支和当前分支的共同祖先commit节点，然后将当前分支上的commit一个个apply到目标分支上，apply完以后再将HEAD引用指向当前分支。下面我们看个实例。</w:t>
      </w:r>
    </w:p>
    <w:p w:rsidR="00A53453" w:rsidRDefault="00A53453" w:rsidP="00E72C8E">
      <w:pPr>
        <w:rPr>
          <w:rFonts w:hint="eastAsia"/>
        </w:rPr>
      </w:pPr>
      <w:r w:rsidRPr="00A53453">
        <w:rPr>
          <w:rFonts w:hint="eastAsia"/>
        </w:rPr>
        <w:t>下面就开始</w:t>
      </w:r>
      <w:r w:rsidRPr="00A53453">
        <w:t>rebase的介绍，我们会基于master新建一个release-1.0的分支，并在该分支上提交一个更新。</w:t>
      </w:r>
    </w:p>
    <w:p w:rsidR="00A53453" w:rsidRDefault="00A53453" w:rsidP="00E72C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145760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453" w:rsidRDefault="00A53453" w:rsidP="00E72C8E">
      <w:pPr>
        <w:rPr>
          <w:rFonts w:hint="eastAsia"/>
        </w:rPr>
      </w:pPr>
      <w:r w:rsidRPr="00A53453">
        <w:rPr>
          <w:rFonts w:hint="eastAsia"/>
        </w:rPr>
        <w:t>这时，我们在</w:t>
      </w:r>
      <w:r w:rsidRPr="00A53453">
        <w:t>release-1.0分支上执行”git rebase master”，就会得到下面的对象关系图。</w:t>
      </w:r>
    </w:p>
    <w:p w:rsidR="00A53453" w:rsidRDefault="00A53453" w:rsidP="00E72C8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29432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453" w:rsidRDefault="00A53453" w:rsidP="00E72C8E">
      <w:pPr>
        <w:rPr>
          <w:rFonts w:hint="eastAsia"/>
        </w:rPr>
      </w:pPr>
      <w:r w:rsidRPr="00A53453">
        <w:rPr>
          <w:rFonts w:hint="eastAsia"/>
        </w:rPr>
        <w:t>根据</w:t>
      </w:r>
      <w:r w:rsidRPr="00A53453">
        <w:t>rebase的工作原理进行分析：</w:t>
      </w:r>
    </w:p>
    <w:p w:rsidR="00A53453" w:rsidRDefault="00A53453" w:rsidP="00A53453">
      <w:pPr>
        <w:pStyle w:val="ListParagraph"/>
        <w:numPr>
          <w:ilvl w:val="0"/>
          <w:numId w:val="16"/>
        </w:numPr>
      </w:pPr>
      <w:r>
        <w:rPr>
          <w:rFonts w:hint="eastAsia"/>
        </w:rPr>
        <w:t>把当前分支的</w:t>
      </w:r>
      <w:r>
        <w:t>HEAD引用指向”00abc3f”</w:t>
      </w:r>
    </w:p>
    <w:p w:rsidR="00A53453" w:rsidRDefault="00A53453" w:rsidP="00A53453">
      <w:pPr>
        <w:pStyle w:val="ListParagraph"/>
        <w:numPr>
          <w:ilvl w:val="0"/>
          <w:numId w:val="16"/>
        </w:numPr>
      </w:pPr>
      <w:r>
        <w:rPr>
          <w:rFonts w:hint="eastAsia"/>
        </w:rPr>
        <w:lastRenderedPageBreak/>
        <w:t>然后将当前分支上的</w:t>
      </w:r>
      <w:r>
        <w:t>commit一个个apply到目标分支，这里就是把”ed53897″更新apply到master上；注意，如果没有冲突，这里将直接生成一个新的更新</w:t>
      </w:r>
    </w:p>
    <w:p w:rsidR="00A53453" w:rsidRDefault="00A53453" w:rsidP="00A53453">
      <w:pPr>
        <w:pStyle w:val="ListParagraph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最后更新当前分支的</w:t>
      </w:r>
      <w:r>
        <w:t>HEAD引用执行最新的提交”8791e3b”</w:t>
      </w:r>
    </w:p>
    <w:p w:rsidR="00A53453" w:rsidRDefault="00BD1990" w:rsidP="00A53453">
      <w:pPr>
        <w:rPr>
          <w:rFonts w:hint="eastAsia"/>
        </w:rPr>
      </w:pPr>
      <w:r w:rsidRPr="00BD1990">
        <w:rPr>
          <w:rFonts w:hint="eastAsia"/>
        </w:rPr>
        <w:t>这个就是</w:t>
      </w:r>
      <w:r w:rsidRPr="00BD1990">
        <w:t>rebase操作，可以看到通过rebase操作的话，我们的commit历史会一直保持线性。在这种情况下，当我们切换到master分支，然后进行”git merge release-1.0″分支合并时，master将会直接是Fast-forward合并模式，commit历史也会是线性的。</w:t>
      </w:r>
    </w:p>
    <w:p w:rsidR="00BD1990" w:rsidRDefault="00BD1990" w:rsidP="00A53453">
      <w:pPr>
        <w:rPr>
          <w:rFonts w:hint="eastAsia"/>
        </w:rPr>
      </w:pPr>
      <w:r w:rsidRPr="00BD1990">
        <w:rPr>
          <w:rFonts w:hint="eastAsia"/>
        </w:rPr>
        <w:t>当然</w:t>
      </w:r>
      <w:r w:rsidRPr="00BD1990">
        <w:t>rebase操作也会产生冲突，当一个冲突发生的时候，我们可以skip过当前的patch（一定要当心，不要随便使用，以免丢失更新）；也可以手动的解决冲突，然后继续rebase操作</w:t>
      </w:r>
    </w:p>
    <w:p w:rsidR="00BD1990" w:rsidRDefault="00BD1990" w:rsidP="00A534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1521" cy="2790825"/>
            <wp:effectExtent l="19050" t="0" r="487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990" w:rsidRDefault="00BD1990" w:rsidP="00A53453">
      <w:pPr>
        <w:rPr>
          <w:rFonts w:hint="eastAsia"/>
        </w:rPr>
      </w:pPr>
    </w:p>
    <w:p w:rsidR="00BD1990" w:rsidRDefault="00BD1990" w:rsidP="00BD1990">
      <w:pPr>
        <w:pStyle w:val="Heading1"/>
        <w:rPr>
          <w:rFonts w:hint="eastAsia"/>
        </w:rPr>
      </w:pPr>
      <w:r w:rsidRPr="00BD1990">
        <w:t>rebase</w:t>
      </w:r>
      <w:r w:rsidRPr="00BD1990">
        <w:t>交互模式</w:t>
      </w:r>
    </w:p>
    <w:p w:rsidR="00BD1990" w:rsidRDefault="00BD1990" w:rsidP="00BD1990">
      <w:pPr>
        <w:rPr>
          <w:rFonts w:hint="eastAsia"/>
        </w:rPr>
      </w:pPr>
      <w:r>
        <w:rPr>
          <w:rFonts w:hint="eastAsia"/>
        </w:rPr>
        <w:t>其实，rebase还有别的很强大功能，比如rebase交互模式，通过交互模式我们可以改变commit的信息，删除commit，合并commit以及更改commit的顺序等等。假如我们现在想要更新一个commit的信息，我们就可以使用rebase交互模式，找到commit的哈希值，然后进入交互模式。</w:t>
      </w:r>
    </w:p>
    <w:p w:rsidR="00BD1990" w:rsidRDefault="00BD1990" w:rsidP="00BD199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3215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2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E" w:rsidRDefault="003143DE" w:rsidP="00BD1990">
      <w:pPr>
        <w:rPr>
          <w:rFonts w:hint="eastAsia"/>
        </w:rPr>
      </w:pPr>
      <w:r w:rsidRPr="003143DE">
        <w:rPr>
          <w:rFonts w:hint="eastAsia"/>
        </w:rPr>
        <w:t>根据</w:t>
      </w:r>
      <w:r w:rsidRPr="003143DE">
        <w:t>rebase的操作提示，我们选择edit操作，然后保存退出。</w:t>
      </w:r>
    </w:p>
    <w:p w:rsidR="003143DE" w:rsidRDefault="003143DE" w:rsidP="00BD19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120718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E" w:rsidRDefault="003143DE" w:rsidP="00BD1990">
      <w:pPr>
        <w:rPr>
          <w:rFonts w:hint="eastAsia"/>
        </w:rPr>
      </w:pPr>
      <w:r w:rsidRPr="003143DE">
        <w:rPr>
          <w:rFonts w:hint="eastAsia"/>
        </w:rPr>
        <w:t>这时，</w:t>
      </w:r>
      <w:r w:rsidRPr="003143DE">
        <w:t>Git将会提示我们，是进行更改，还是可以继续操作。这里我们通过”git commit –amend”进入编辑模式。</w:t>
      </w:r>
    </w:p>
    <w:p w:rsidR="003143DE" w:rsidRDefault="003143DE" w:rsidP="00BD19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12001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3DE" w:rsidRDefault="003143DE" w:rsidP="00BD1990">
      <w:pPr>
        <w:rPr>
          <w:rFonts w:hint="eastAsia"/>
        </w:rPr>
      </w:pPr>
      <w:r w:rsidRPr="003143DE">
        <w:rPr>
          <w:rFonts w:hint="eastAsia"/>
        </w:rPr>
        <w:t>在编辑模式中对</w:t>
      </w:r>
      <w:r w:rsidRPr="003143DE">
        <w:t>commit进行更新，然后保存退出，继续rebase操作</w:t>
      </w:r>
    </w:p>
    <w:p w:rsidR="00A53453" w:rsidRPr="00514B1C" w:rsidRDefault="003143DE" w:rsidP="003143DE">
      <w:r>
        <w:rPr>
          <w:rFonts w:hint="eastAsia"/>
          <w:noProof/>
        </w:rPr>
        <w:drawing>
          <wp:inline distT="0" distB="0" distL="0" distR="0">
            <wp:extent cx="5478128" cy="2038350"/>
            <wp:effectExtent l="19050" t="0" r="827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4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3453" w:rsidRPr="00514B1C" w:rsidSect="00C03A83">
      <w:footerReference w:type="default" r:id="rId1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1AFE" w:rsidRDefault="008D1AFE" w:rsidP="00782394">
      <w:pPr>
        <w:spacing w:after="0"/>
      </w:pPr>
      <w:r>
        <w:separator/>
      </w:r>
    </w:p>
  </w:endnote>
  <w:endnote w:type="continuationSeparator" w:id="1">
    <w:p w:rsidR="008D1AFE" w:rsidRDefault="008D1AFE" w:rsidP="00782394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069520"/>
      <w:docPartObj>
        <w:docPartGallery w:val="Page Numbers (Bottom of Page)"/>
        <w:docPartUnique/>
      </w:docPartObj>
    </w:sdtPr>
    <w:sdtContent>
      <w:p w:rsidR="00782394" w:rsidRDefault="00782394">
        <w:pPr>
          <w:pStyle w:val="Footer"/>
          <w:jc w:val="right"/>
        </w:pPr>
        <w:fldSimple w:instr=" PAGE   \* MERGEFORMAT ">
          <w:r w:rsidR="003143DE">
            <w:rPr>
              <w:noProof/>
            </w:rPr>
            <w:t>5</w:t>
          </w:r>
        </w:fldSimple>
      </w:p>
    </w:sdtContent>
  </w:sdt>
  <w:p w:rsidR="00782394" w:rsidRDefault="0078239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1AFE" w:rsidRDefault="008D1AFE" w:rsidP="00782394">
      <w:pPr>
        <w:spacing w:after="0"/>
      </w:pPr>
      <w:r>
        <w:separator/>
      </w:r>
    </w:p>
  </w:footnote>
  <w:footnote w:type="continuationSeparator" w:id="1">
    <w:p w:rsidR="008D1AFE" w:rsidRDefault="008D1AFE" w:rsidP="00782394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A761A"/>
    <w:multiLevelType w:val="hybridMultilevel"/>
    <w:tmpl w:val="413616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CA6D25"/>
    <w:multiLevelType w:val="hybridMultilevel"/>
    <w:tmpl w:val="F4C4964A"/>
    <w:lvl w:ilvl="0" w:tplc="6F28C73E">
      <w:start w:val="1"/>
      <w:numFmt w:val="chineseCountingThousand"/>
      <w:pStyle w:val="Heading1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92057"/>
    <w:multiLevelType w:val="hybridMultilevel"/>
    <w:tmpl w:val="B2C237D4"/>
    <w:lvl w:ilvl="0" w:tplc="27AEBD4A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3E381D"/>
    <w:multiLevelType w:val="hybridMultilevel"/>
    <w:tmpl w:val="FBE41540"/>
    <w:lvl w:ilvl="0" w:tplc="5C9666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"/>
  </w:num>
  <w:num w:numId="5">
    <w:abstractNumId w:val="3"/>
  </w:num>
  <w:num w:numId="6">
    <w:abstractNumId w:val="2"/>
  </w:num>
  <w:num w:numId="7">
    <w:abstractNumId w:val="1"/>
  </w:num>
  <w:num w:numId="8">
    <w:abstractNumId w:val="3"/>
  </w:num>
  <w:num w:numId="9">
    <w:abstractNumId w:val="2"/>
  </w:num>
  <w:num w:numId="10">
    <w:abstractNumId w:val="1"/>
  </w:num>
  <w:num w:numId="11">
    <w:abstractNumId w:val="3"/>
  </w:num>
  <w:num w:numId="12">
    <w:abstractNumId w:val="2"/>
  </w:num>
  <w:num w:numId="13">
    <w:abstractNumId w:val="1"/>
  </w:num>
  <w:num w:numId="14">
    <w:abstractNumId w:val="3"/>
  </w:num>
  <w:num w:numId="15">
    <w:abstractNumId w:val="2"/>
  </w:num>
  <w:num w:numId="1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attachedTemplate r:id="rId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82394"/>
    <w:rsid w:val="003143DE"/>
    <w:rsid w:val="004A7E27"/>
    <w:rsid w:val="00514B1C"/>
    <w:rsid w:val="00562410"/>
    <w:rsid w:val="00782394"/>
    <w:rsid w:val="008261CD"/>
    <w:rsid w:val="008B5ACA"/>
    <w:rsid w:val="008C5117"/>
    <w:rsid w:val="008D1AFE"/>
    <w:rsid w:val="00904415"/>
    <w:rsid w:val="00941356"/>
    <w:rsid w:val="0099619D"/>
    <w:rsid w:val="009D5000"/>
    <w:rsid w:val="00A53453"/>
    <w:rsid w:val="00BD1990"/>
    <w:rsid w:val="00BE7C19"/>
    <w:rsid w:val="00C03A83"/>
    <w:rsid w:val="00D24EDE"/>
    <w:rsid w:val="00D80E2B"/>
    <w:rsid w:val="00DB6FA6"/>
    <w:rsid w:val="00DE6E85"/>
    <w:rsid w:val="00E72C8E"/>
    <w:rsid w:val="00EF3DCE"/>
    <w:rsid w:val="00F37F94"/>
    <w:rsid w:val="00F906AD"/>
    <w:rsid w:val="00F91B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80"/>
        <w:ind w:left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ACA"/>
    <w:rPr>
      <w:rFonts w:ascii="微软雅黑" w:hAnsi="微软雅黑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ACA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ACA"/>
    <w:pPr>
      <w:keepNext/>
      <w:keepLines/>
      <w:numPr>
        <w:numId w:val="14"/>
      </w:numPr>
      <w:spacing w:before="200" w:after="0"/>
      <w:outlineLvl w:val="1"/>
    </w:pPr>
    <w:rPr>
      <w:rFonts w:eastAsiaTheme="majorEastAsia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ACA"/>
    <w:pPr>
      <w:keepNext/>
      <w:keepLines/>
      <w:numPr>
        <w:numId w:val="15"/>
      </w:numPr>
      <w:spacing w:before="200" w:after="0"/>
      <w:outlineLvl w:val="2"/>
    </w:pPr>
    <w:rPr>
      <w:rFonts w:eastAsiaTheme="majorEastAsia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5ACA"/>
    <w:rPr>
      <w:rFonts w:ascii="微软雅黑" w:eastAsiaTheme="majorEastAsia" w:hAnsi="微软雅黑" w:cstheme="majorBidi"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B5ACA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B5ACA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5A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6FA6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6FA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ACA"/>
    <w:rPr>
      <w:rFonts w:ascii="微软雅黑" w:eastAsiaTheme="majorEastAsia" w:hAnsi="微软雅黑" w:cstheme="majorBidi"/>
      <w:bCs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8B5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2394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2394"/>
    <w:rPr>
      <w:rFonts w:ascii="微软雅黑" w:hAnsi="微软雅黑"/>
      <w:sz w:val="24"/>
    </w:rPr>
  </w:style>
  <w:style w:type="paragraph" w:styleId="Footer">
    <w:name w:val="footer"/>
    <w:basedOn w:val="Normal"/>
    <w:link w:val="FooterChar"/>
    <w:uiPriority w:val="99"/>
    <w:unhideWhenUsed/>
    <w:rsid w:val="00782394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82394"/>
    <w:rPr>
      <w:rFonts w:ascii="微软雅黑" w:hAnsi="微软雅黑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B1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B1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E7C19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64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oxiazhang1\Desktop\&#25105;&#30340;&#27169;&#26495;&#25991;&#26723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我的模板文档.dotx</Template>
  <TotalTime>38</TotalTime>
  <Pages>5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xiaoxiazhang1</dc:creator>
  <cp:lastModifiedBy>xiaoxiazhang1</cp:lastModifiedBy>
  <cp:revision>12</cp:revision>
  <dcterms:created xsi:type="dcterms:W3CDTF">2016-03-15T08:01:00Z</dcterms:created>
  <dcterms:modified xsi:type="dcterms:W3CDTF">2016-03-15T08:59:00Z</dcterms:modified>
</cp:coreProperties>
</file>