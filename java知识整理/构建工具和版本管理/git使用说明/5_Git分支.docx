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3A83" w:rsidRDefault="00324692" w:rsidP="00324692">
      <w:pPr>
        <w:pStyle w:val="Title"/>
      </w:pPr>
      <w:proofErr w:type="spellStart"/>
      <w:r w:rsidRPr="00324692">
        <w:t>Git</w:t>
      </w:r>
      <w:proofErr w:type="spellEnd"/>
      <w:r w:rsidRPr="00324692">
        <w:t>分支</w:t>
      </w:r>
      <w:r w:rsidRPr="00324692">
        <w:t>(branch)</w:t>
      </w:r>
    </w:p>
    <w:p w:rsidR="006A229C" w:rsidRDefault="0012744E" w:rsidP="006A229C">
      <w:r w:rsidRPr="0012744E">
        <w:rPr>
          <w:rFonts w:hint="eastAsia"/>
        </w:rPr>
        <w:t>在代码版本控制工具中，都会有</w:t>
      </w:r>
      <w:r w:rsidRPr="0012744E">
        <w:t>branch的概念。刚开始建立版本仓库的时候，我们只有一个主分支（master branch），我们不可能把日常的新功能开发、代码优化以及bug修复等概念工作全都放在主分支上，这样会使主分支很难维护。这就是为什么会有branch。</w:t>
      </w:r>
    </w:p>
    <w:p w:rsidR="0012744E" w:rsidRDefault="0012744E" w:rsidP="0012744E">
      <w:pPr>
        <w:pStyle w:val="Heading1"/>
      </w:pPr>
      <w:r w:rsidRPr="0012744E">
        <w:rPr>
          <w:rFonts w:hint="eastAsia"/>
        </w:rPr>
        <w:t>分支的创建</w:t>
      </w:r>
    </w:p>
    <w:p w:rsidR="00BF5B41" w:rsidRDefault="00BF5B41" w:rsidP="00BF5B41">
      <w:r>
        <w:rPr>
          <w:rFonts w:hint="eastAsia"/>
        </w:rPr>
        <w:t>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中，branch的创建很简单，我们可以通过下面的命令创建一个</w:t>
      </w:r>
      <w:r w:rsidR="00D435D9">
        <w:t>"</w:t>
      </w:r>
      <w:r>
        <w:rPr>
          <w:rFonts w:hint="eastAsia"/>
        </w:rPr>
        <w:t>release-1.0″的branch。然后通过</w:t>
      </w:r>
      <w:r w:rsidR="00D435D9">
        <w:t>"</w:t>
      </w:r>
      <w:r>
        <w:rPr>
          <w:rFonts w:hint="eastAsia"/>
        </w:rPr>
        <w:t>checkout</w:t>
      </w:r>
      <w:r w:rsidR="00D435D9">
        <w:t>"</w:t>
      </w:r>
      <w:r>
        <w:rPr>
          <w:rFonts w:hint="eastAsia"/>
        </w:rPr>
        <w:t>命令来切换branch。</w:t>
      </w:r>
    </w:p>
    <w:p w:rsidR="00BF5B41" w:rsidRDefault="00BF5B41" w:rsidP="00BF5B41">
      <w:r>
        <w:rPr>
          <w:noProof/>
        </w:rPr>
        <w:drawing>
          <wp:inline distT="0" distB="0" distL="0" distR="0">
            <wp:extent cx="5486400" cy="1240403"/>
            <wp:effectExtent l="19050" t="0" r="0" b="0"/>
            <wp:docPr id="1" name="Picture 1" descr="http://ww3.sinaimg.cn/mw690/6941baebgw1epuqnp02gtj20rd0670u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3.sinaimg.cn/mw690/6941baebgw1epuqnp02gtj20rd0670um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40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44E" w:rsidRDefault="00BF5B41" w:rsidP="0012744E">
      <w:r w:rsidRPr="00BF5B41">
        <w:rPr>
          <w:rFonts w:hint="eastAsia"/>
        </w:rPr>
        <w:t>在</w:t>
      </w:r>
      <w:proofErr w:type="spellStart"/>
      <w:r w:rsidRPr="00BF5B41">
        <w:t>Git</w:t>
      </w:r>
      <w:proofErr w:type="spellEnd"/>
      <w:r w:rsidRPr="00BF5B41">
        <w:t>中，我们可以通过</w:t>
      </w:r>
      <w:r w:rsidR="00D435D9">
        <w:t>"</w:t>
      </w:r>
      <w:proofErr w:type="spellStart"/>
      <w:r w:rsidRPr="00BF5B41">
        <w:t>git</w:t>
      </w:r>
      <w:proofErr w:type="spellEnd"/>
      <w:r w:rsidRPr="00BF5B41">
        <w:t xml:space="preserve"> checkout -b</w:t>
      </w:r>
      <w:r w:rsidR="00D435D9">
        <w:t>"</w:t>
      </w:r>
      <w:r w:rsidRPr="00BF5B41">
        <w:t>命令来达到同时创建并切换branch的效果。</w:t>
      </w:r>
    </w:p>
    <w:p w:rsidR="00BF5B41" w:rsidRDefault="00BF5B41" w:rsidP="00BF5B41">
      <w:pPr>
        <w:ind w:firstLine="360"/>
      </w:pPr>
      <w:r w:rsidRPr="00BF5B41">
        <w:rPr>
          <w:rFonts w:hint="eastAsia"/>
        </w:rPr>
        <w:t>我们进入</w:t>
      </w:r>
      <w:r w:rsidR="00D435D9">
        <w:t>"</w:t>
      </w:r>
      <w:r w:rsidRPr="00BF5B41">
        <w:t>.</w:t>
      </w:r>
      <w:proofErr w:type="spellStart"/>
      <w:r w:rsidRPr="00BF5B41">
        <w:t>git</w:t>
      </w:r>
      <w:proofErr w:type="spellEnd"/>
      <w:r w:rsidRPr="00BF5B41">
        <w:t>/refs/heads</w:t>
      </w:r>
      <w:r w:rsidR="00D435D9">
        <w:t>"</w:t>
      </w:r>
      <w:r w:rsidRPr="00BF5B41">
        <w:t>目录，发现有</w:t>
      </w:r>
      <w:r w:rsidR="00D435D9">
        <w:t>"</w:t>
      </w:r>
      <w:r w:rsidRPr="00BF5B41">
        <w:t>HEAD</w:t>
      </w:r>
      <w:r w:rsidR="00D435D9">
        <w:t>"</w:t>
      </w:r>
      <w:r w:rsidRPr="00BF5B41">
        <w:t>和</w:t>
      </w:r>
      <w:r w:rsidR="00D435D9">
        <w:t>"</w:t>
      </w:r>
      <w:r w:rsidRPr="00BF5B41">
        <w:t>release-1.0″两个文件，并且两个文件包含的哈希值相同，根据</w:t>
      </w:r>
      <w:r w:rsidR="00D435D9">
        <w:t>"</w:t>
      </w:r>
      <w:proofErr w:type="spellStart"/>
      <w:r w:rsidRPr="00BF5B41">
        <w:t>git</w:t>
      </w:r>
      <w:proofErr w:type="spellEnd"/>
      <w:r w:rsidRPr="00BF5B41">
        <w:t xml:space="preserve"> log</w:t>
      </w:r>
      <w:r w:rsidR="00D435D9">
        <w:t>"</w:t>
      </w:r>
      <w:r w:rsidRPr="00BF5B41">
        <w:t>可以知道这个哈希值代表master上最新的提交。所以，创建分支后我们会得到下面的关系图，从值张图中可以看到，branch的切换对应HEAD引用值的改变。</w:t>
      </w:r>
    </w:p>
    <w:p w:rsidR="00BF5B41" w:rsidRDefault="00BF5B41" w:rsidP="00BF5B41">
      <w:r>
        <w:rPr>
          <w:noProof/>
        </w:rPr>
        <w:drawing>
          <wp:inline distT="0" distB="0" distL="0" distR="0">
            <wp:extent cx="5486400" cy="24288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B41" w:rsidRPr="00EF7CE4" w:rsidRDefault="00EF7CE4" w:rsidP="0012744E">
      <w:r w:rsidRPr="00EF7CE4">
        <w:rPr>
          <w:rFonts w:hint="eastAsia"/>
        </w:rPr>
        <w:lastRenderedPageBreak/>
        <w:t>有了新的</w:t>
      </w:r>
      <w:r w:rsidRPr="00EF7CE4">
        <w:t>branch之后，我们就可以分别在不同的branch上工作了。假设我们现在更新</w:t>
      </w:r>
      <w:r w:rsidR="00D435D9">
        <w:t>"</w:t>
      </w:r>
      <w:r w:rsidRPr="00EF7CE4">
        <w:t>app.py</w:t>
      </w:r>
      <w:r w:rsidR="00D435D9">
        <w:t>"</w:t>
      </w:r>
      <w:r w:rsidRPr="00EF7CE4">
        <w:t>，并且在release-1.0 branch上面提交，重新查看对象关系图。</w:t>
      </w:r>
    </w:p>
    <w:p w:rsidR="00EF7CE4" w:rsidRDefault="00EF7CE4" w:rsidP="00EF7CE4">
      <w:r>
        <w:rPr>
          <w:noProof/>
        </w:rPr>
        <w:drawing>
          <wp:inline distT="0" distB="0" distL="0" distR="0">
            <wp:extent cx="5429250" cy="23145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CE4" w:rsidRDefault="00EF7CE4" w:rsidP="00EF7CE4">
      <w:r>
        <w:rPr>
          <w:rFonts w:hint="eastAsia"/>
        </w:rPr>
        <w:t>根据上面的对象图，可以分析出以下信息：</w:t>
      </w:r>
    </w:p>
    <w:p w:rsidR="00EF7CE4" w:rsidRDefault="00D435D9" w:rsidP="00EF7CE4">
      <w:pPr>
        <w:pStyle w:val="ListParagraph"/>
        <w:numPr>
          <w:ilvl w:val="0"/>
          <w:numId w:val="16"/>
        </w:numPr>
      </w:pPr>
      <w:r>
        <w:t>"</w:t>
      </w:r>
      <w:r w:rsidR="00EF7CE4">
        <w:t>ref/heads/release-1.0″文件内的哈希值将更新为release-1.0 branch上最新的更新</w:t>
      </w:r>
    </w:p>
    <w:p w:rsidR="00EF7CE4" w:rsidRDefault="00EF7CE4" w:rsidP="00EF7CE4">
      <w:pPr>
        <w:pStyle w:val="ListParagraph"/>
        <w:numPr>
          <w:ilvl w:val="0"/>
          <w:numId w:val="16"/>
        </w:numPr>
      </w:pPr>
      <w:r>
        <w:t>release-1.0 branch上面的更新不会体现在master branch</w:t>
      </w:r>
    </w:p>
    <w:p w:rsidR="00EF7CE4" w:rsidRPr="00EF7CE4" w:rsidRDefault="00EF7CE4" w:rsidP="00EF7CE4">
      <w:r>
        <w:rPr>
          <w:rFonts w:hint="eastAsia"/>
        </w:rPr>
        <w:t>经过查看，</w:t>
      </w:r>
      <w:r w:rsidR="00D435D9">
        <w:t>"</w:t>
      </w:r>
      <w:r>
        <w:t>ref/heads/release-1.0″文件的内容确实是release-1.0 branch上最新的更新。并且，当我们切换到master branch的时候，所有master上的东西都没有变化。</w:t>
      </w:r>
    </w:p>
    <w:p w:rsidR="00EF7CE4" w:rsidRPr="0012744E" w:rsidRDefault="00EF7CE4" w:rsidP="0012744E"/>
    <w:p w:rsidR="0012744E" w:rsidRDefault="0012744E" w:rsidP="0012744E">
      <w:pPr>
        <w:pStyle w:val="Heading1"/>
      </w:pPr>
      <w:r w:rsidRPr="0012744E">
        <w:rPr>
          <w:rFonts w:hint="eastAsia"/>
        </w:rPr>
        <w:t>分支的删除</w:t>
      </w:r>
    </w:p>
    <w:p w:rsidR="0012744E" w:rsidRDefault="00096B76" w:rsidP="0012744E">
      <w:r w:rsidRPr="00096B76">
        <w:rPr>
          <w:rFonts w:hint="eastAsia"/>
        </w:rPr>
        <w:t>分支的删除比较简单，可以使用</w:t>
      </w:r>
      <w:r w:rsidR="00D435D9">
        <w:t>"</w:t>
      </w:r>
      <w:proofErr w:type="spellStart"/>
      <w:r w:rsidRPr="00096B76">
        <w:t>git</w:t>
      </w:r>
      <w:proofErr w:type="spellEnd"/>
      <w:r w:rsidRPr="00096B76">
        <w:t xml:space="preserve"> branch -d</w:t>
      </w:r>
      <w:r w:rsidR="00D435D9">
        <w:t>"</w:t>
      </w:r>
      <w:r w:rsidRPr="00096B76">
        <w:t>命令，为了不影响后面的内容，这里演示新建、删除dev branch。</w:t>
      </w:r>
    </w:p>
    <w:p w:rsidR="00096B76" w:rsidRDefault="00096B76" w:rsidP="0012744E">
      <w:r>
        <w:rPr>
          <w:noProof/>
        </w:rPr>
        <w:lastRenderedPageBreak/>
        <w:drawing>
          <wp:inline distT="0" distB="0" distL="0" distR="0">
            <wp:extent cx="5486400" cy="363958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39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B76" w:rsidRDefault="00096B76" w:rsidP="0012744E"/>
    <w:p w:rsidR="001B191F" w:rsidRPr="0012744E" w:rsidRDefault="001B191F" w:rsidP="0012744E"/>
    <w:p w:rsidR="0012744E" w:rsidRDefault="0012744E" w:rsidP="0012744E">
      <w:pPr>
        <w:pStyle w:val="Heading1"/>
      </w:pPr>
      <w:r w:rsidRPr="0012744E">
        <w:rPr>
          <w:rFonts w:hint="eastAsia"/>
        </w:rPr>
        <w:t>分支的合并</w:t>
      </w:r>
    </w:p>
    <w:p w:rsidR="00096B76" w:rsidRDefault="00096B76" w:rsidP="00096B76">
      <w:r>
        <w:rPr>
          <w:rFonts w:hint="eastAsia"/>
        </w:rPr>
        <w:t>branch的创建是为了方便开发、修复bug以及保持master的稳定。但是最终branch上的内容还是要合并到master的，接下来就看看分支的合并。在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中，可以通过</w:t>
      </w:r>
      <w:r w:rsidR="00D435D9">
        <w:t>"</w:t>
      </w:r>
      <w:proofErr w:type="spellStart"/>
      <w:r w:rsidR="009D7F31">
        <w:rPr>
          <w:rFonts w:hint="eastAsia"/>
        </w:rPr>
        <w:t>g</w:t>
      </w:r>
      <w:r>
        <w:rPr>
          <w:rFonts w:hint="eastAsia"/>
        </w:rPr>
        <w:t>it</w:t>
      </w:r>
      <w:proofErr w:type="spellEnd"/>
      <w:r>
        <w:rPr>
          <w:rFonts w:hint="eastAsia"/>
        </w:rPr>
        <w:t xml:space="preserve"> merge</w:t>
      </w:r>
      <w:r w:rsidR="00D435D9">
        <w:t>"</w:t>
      </w:r>
      <w:r>
        <w:rPr>
          <w:rFonts w:hint="eastAsia"/>
        </w:rPr>
        <w:t>来合并分支，继续前面的例子，我们可以把</w:t>
      </w:r>
      <w:r w:rsidR="00D435D9">
        <w:t>"</w:t>
      </w:r>
      <w:r>
        <w:rPr>
          <w:rFonts w:hint="eastAsia"/>
        </w:rPr>
        <w:t>app.py</w:t>
      </w:r>
      <w:r w:rsidR="00D435D9">
        <w:t>"</w:t>
      </w:r>
      <w:r>
        <w:rPr>
          <w:rFonts w:hint="eastAsia"/>
        </w:rPr>
        <w:t>的更新merge到master branch上。</w:t>
      </w:r>
    </w:p>
    <w:p w:rsidR="001B191F" w:rsidRDefault="001B191F" w:rsidP="00096B76">
      <w:r>
        <w:rPr>
          <w:noProof/>
        </w:rPr>
        <w:drawing>
          <wp:inline distT="0" distB="0" distL="0" distR="0">
            <wp:extent cx="5486400" cy="1160890"/>
            <wp:effectExtent l="19050" t="0" r="0" b="0"/>
            <wp:docPr id="19" name="Picture 19" descr="http://ww4.sinaimg.cn/mw690/6941baebgw1epuqnmjnwpj20rf05t0u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4.sinaimg.cn/mw690/6941baebgw1epuqnmjnwpj20rf05t0ub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60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91F" w:rsidRDefault="001B191F" w:rsidP="00096B76">
      <w:r w:rsidRPr="001B191F">
        <w:rPr>
          <w:rFonts w:hint="eastAsia"/>
        </w:rPr>
        <w:t>这时候，</w:t>
      </w:r>
      <w:r w:rsidRPr="001B191F">
        <w:t>master的HEAD就被更新了，跟release-1.0内容一致了，这些就是merge命令做的事情。</w:t>
      </w:r>
    </w:p>
    <w:p w:rsidR="001B191F" w:rsidRDefault="001B191F" w:rsidP="00096B76">
      <w:r>
        <w:rPr>
          <w:rFonts w:hint="eastAsia"/>
          <w:noProof/>
        </w:rPr>
        <w:lastRenderedPageBreak/>
        <w:drawing>
          <wp:inline distT="0" distB="0" distL="0" distR="0">
            <wp:extent cx="5486400" cy="236561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65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44E" w:rsidRPr="0012744E" w:rsidRDefault="0012744E" w:rsidP="004A7BDE">
      <w:pPr>
        <w:ind w:left="0"/>
      </w:pPr>
    </w:p>
    <w:p w:rsidR="0012744E" w:rsidRDefault="0012744E" w:rsidP="0012744E">
      <w:pPr>
        <w:pStyle w:val="Heading1"/>
      </w:pPr>
      <w:r w:rsidRPr="0012744E">
        <w:rPr>
          <w:rFonts w:hint="eastAsia"/>
        </w:rPr>
        <w:t>合并冲突</w:t>
      </w:r>
    </w:p>
    <w:p w:rsidR="00F55E58" w:rsidRDefault="00F55E58" w:rsidP="00F55E58">
      <w:r>
        <w:rPr>
          <w:rFonts w:hint="eastAsia"/>
        </w:rPr>
        <w:t>在branch的合并中，很多时候我们会遇到冲突，那么我们就需要手动解决冲突，然后再提交了。为了演示冲突合并，我们回退master到上一次提交（一定还记得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reset吧），然后同样更新</w:t>
      </w:r>
      <w:r w:rsidR="00D435D9">
        <w:t>"</w:t>
      </w:r>
      <w:r>
        <w:rPr>
          <w:rFonts w:hint="eastAsia"/>
        </w:rPr>
        <w:t>app.py</w:t>
      </w:r>
      <w:r w:rsidR="00D435D9">
        <w:t>"</w:t>
      </w:r>
      <w:r>
        <w:rPr>
          <w:rFonts w:hint="eastAsia"/>
        </w:rPr>
        <w:t>提交到master。</w:t>
      </w:r>
    </w:p>
    <w:p w:rsidR="00E05FC8" w:rsidRDefault="00E05FC8" w:rsidP="00F55E58">
      <w:r>
        <w:rPr>
          <w:noProof/>
        </w:rPr>
        <w:drawing>
          <wp:inline distT="0" distB="0" distL="0" distR="0">
            <wp:extent cx="5486400" cy="3593990"/>
            <wp:effectExtent l="19050" t="0" r="0" b="0"/>
            <wp:docPr id="25" name="Picture 25" descr="http://ww4.sinaimg.cn/mw690/6941baebgw1epuqnlnrohj20rd0hxn4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4.sinaimg.cn/mw690/6941baebgw1epuqnlnrohj20rd0hxn4g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93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FC8" w:rsidRPr="00E05FC8" w:rsidRDefault="00E05FC8" w:rsidP="00F55E58">
      <w:r w:rsidRPr="00E05FC8">
        <w:rPr>
          <w:rFonts w:hint="eastAsia"/>
        </w:rPr>
        <w:lastRenderedPageBreak/>
        <w:t>通过上面可以看到，</w:t>
      </w:r>
      <w:r w:rsidRPr="00E05FC8">
        <w:t>master和release-1.0上同时修改了</w:t>
      </w:r>
      <w:r w:rsidR="00D435D9">
        <w:t>"</w:t>
      </w:r>
      <w:r w:rsidRPr="00E05FC8">
        <w:t>app.py</w:t>
      </w:r>
      <w:r w:rsidR="00D435D9">
        <w:t>"</w:t>
      </w:r>
      <w:r w:rsidRPr="00E05FC8">
        <w:t>，合并时引起了冲突。在</w:t>
      </w:r>
      <w:proofErr w:type="spellStart"/>
      <w:r w:rsidRPr="00E05FC8">
        <w:t>Git</w:t>
      </w:r>
      <w:proofErr w:type="spellEnd"/>
      <w:r>
        <w:t>中，</w:t>
      </w:r>
      <w:r w:rsidRPr="00E05FC8">
        <w:t>用</w:t>
      </w:r>
      <w:r w:rsidR="00D435D9">
        <w:t>"</w:t>
      </w:r>
      <w:r w:rsidRPr="00E05FC8">
        <w:t>&lt;&lt;&lt;&lt;&lt;&lt;&lt;</w:t>
      </w:r>
      <w:r w:rsidR="00D435D9">
        <w:t>"</w:t>
      </w:r>
      <w:r w:rsidRPr="00E05FC8">
        <w:t>，</w:t>
      </w:r>
      <w:r w:rsidR="00D435D9">
        <w:t>"</w:t>
      </w:r>
      <w:r w:rsidRPr="00E05FC8">
        <w:t>=======</w:t>
      </w:r>
      <w:r w:rsidR="00D435D9">
        <w:t>"</w:t>
      </w:r>
      <w:r w:rsidRPr="00E05FC8">
        <w:t>，</w:t>
      </w:r>
      <w:r w:rsidR="00D435D9">
        <w:t>"</w:t>
      </w:r>
      <w:r w:rsidRPr="00E05FC8">
        <w:t>&gt;&gt;&gt;&gt;&gt;&gt;&gt;</w:t>
      </w:r>
      <w:r w:rsidR="00D435D9">
        <w:t>"</w:t>
      </w:r>
      <w:r w:rsidRPr="00E05FC8">
        <w:t>标记出冲突区域，我们需要根据这些符号找到所有的冲突并解决。</w:t>
      </w:r>
    </w:p>
    <w:p w:rsidR="0012744E" w:rsidRDefault="009972D6" w:rsidP="0012744E">
      <w:r>
        <w:rPr>
          <w:noProof/>
        </w:rPr>
        <w:drawing>
          <wp:inline distT="0" distB="0" distL="0" distR="0">
            <wp:extent cx="5486400" cy="1709530"/>
            <wp:effectExtent l="19050" t="0" r="0" b="0"/>
            <wp:docPr id="28" name="Picture 28" descr="http://ww1.sinaimg.cn/mw690/6941baebgw1epuqnkovtjj20rf08k77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1.sinaimg.cn/mw690/6941baebgw1epuqnkovtjj20rf08k77g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0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2D6" w:rsidRDefault="009972D6" w:rsidP="0012744E">
      <w:r w:rsidRPr="009972D6">
        <w:rPr>
          <w:rFonts w:hint="eastAsia"/>
        </w:rPr>
        <w:t>冲突解决之后，我们通过</w:t>
      </w:r>
      <w:r w:rsidR="00D435D9">
        <w:t>"</w:t>
      </w:r>
      <w:proofErr w:type="spellStart"/>
      <w:r w:rsidRPr="009972D6">
        <w:t>git</w:t>
      </w:r>
      <w:proofErr w:type="spellEnd"/>
      <w:r w:rsidRPr="009972D6">
        <w:t xml:space="preserve"> log</w:t>
      </w:r>
      <w:r w:rsidR="00D435D9">
        <w:t>"</w:t>
      </w:r>
      <w:r w:rsidRPr="009972D6">
        <w:t>来产看一些结果，但是这次我们要给</w:t>
      </w:r>
      <w:r w:rsidR="00D435D9">
        <w:t>"</w:t>
      </w:r>
      <w:proofErr w:type="spellStart"/>
      <w:r w:rsidRPr="009972D6">
        <w:t>git</w:t>
      </w:r>
      <w:proofErr w:type="spellEnd"/>
      <w:r w:rsidRPr="009972D6">
        <w:t xml:space="preserve"> log</w:t>
      </w:r>
      <w:r w:rsidR="00D435D9">
        <w:t>"</w:t>
      </w:r>
      <w:r w:rsidRPr="009972D6">
        <w:t>加一些参数。</w:t>
      </w:r>
      <w:proofErr w:type="spellStart"/>
      <w:r w:rsidRPr="009972D6">
        <w:t>git</w:t>
      </w:r>
      <w:proofErr w:type="spellEnd"/>
      <w:r w:rsidRPr="009972D6">
        <w:t xml:space="preserve"> log --graph --pretty=</w:t>
      </w:r>
      <w:proofErr w:type="spellStart"/>
      <w:r w:rsidRPr="009972D6">
        <w:t>oneline</w:t>
      </w:r>
      <w:proofErr w:type="spellEnd"/>
      <w:r w:rsidRPr="009972D6">
        <w:t xml:space="preserve"> --abbrev-commit</w:t>
      </w:r>
    </w:p>
    <w:p w:rsidR="009972D6" w:rsidRDefault="009972D6" w:rsidP="0012744E">
      <w:r w:rsidRPr="009972D6">
        <w:rPr>
          <w:rFonts w:hint="eastAsia"/>
        </w:rPr>
        <w:t>同时，这里给出最新的对象关系图</w:t>
      </w:r>
      <w:r>
        <w:rPr>
          <w:rFonts w:hint="eastAsia"/>
        </w:rPr>
        <w:t>：</w:t>
      </w:r>
    </w:p>
    <w:p w:rsidR="009972D6" w:rsidRPr="0012744E" w:rsidRDefault="007612E3" w:rsidP="0012744E">
      <w:r>
        <w:rPr>
          <w:rFonts w:hint="eastAsia"/>
          <w:noProof/>
        </w:rPr>
        <w:drawing>
          <wp:inline distT="0" distB="0" distL="0" distR="0">
            <wp:extent cx="5486400" cy="280657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06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44E" w:rsidRDefault="0012744E" w:rsidP="0012744E">
      <w:pPr>
        <w:pStyle w:val="Heading1"/>
      </w:pPr>
      <w:r w:rsidRPr="0012744E">
        <w:t>branch</w:t>
      </w:r>
      <w:r w:rsidRPr="0012744E">
        <w:t>相关操作</w:t>
      </w:r>
    </w:p>
    <w:p w:rsidR="00D61D03" w:rsidRDefault="00D61D03" w:rsidP="00D61D03">
      <w:pPr>
        <w:pStyle w:val="Heading2"/>
      </w:pPr>
      <w:r>
        <w:rPr>
          <w:rFonts w:hint="eastAsia"/>
        </w:rPr>
        <w:t>stash</w:t>
      </w:r>
    </w:p>
    <w:p w:rsidR="00D61D03" w:rsidRDefault="00D61D03" w:rsidP="00D61D03">
      <w:r>
        <w:rPr>
          <w:rFonts w:hint="eastAsia"/>
        </w:rPr>
        <w:t>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中，stash是个很有用的命令，可以保存我们做到一半的工作，可以理解成一个未完成工作的保存区。假如我们在release-1.0 branch做了一些更新，</w:t>
      </w:r>
      <w:r>
        <w:rPr>
          <w:rFonts w:hint="eastAsia"/>
        </w:rPr>
        <w:lastRenderedPageBreak/>
        <w:t>但是想做的事情还没有全部完成，不能提交，这是我们又要切换到master branch，这是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会禁止branch切换。</w:t>
      </w:r>
    </w:p>
    <w:p w:rsidR="00D61D03" w:rsidRDefault="00D61D03" w:rsidP="00D61D03">
      <w:r>
        <w:rPr>
          <w:rFonts w:hint="eastAsia"/>
        </w:rPr>
        <w:t>比如，例子中我们从app.py中删除</w:t>
      </w:r>
      <w:r w:rsidR="00D435D9">
        <w:t>"</w:t>
      </w:r>
      <w:r>
        <w:rPr>
          <w:rFonts w:hint="eastAsia"/>
        </w:rPr>
        <w:t>div(16, 4)</w:t>
      </w:r>
      <w:r w:rsidR="00D435D9">
        <w:t>"</w:t>
      </w:r>
      <w:r>
        <w:rPr>
          <w:rFonts w:hint="eastAsia"/>
        </w:rPr>
        <w:t>。</w:t>
      </w:r>
    </w:p>
    <w:p w:rsidR="00D61D03" w:rsidRDefault="00D61D03" w:rsidP="00D61D03">
      <w:r>
        <w:rPr>
          <w:rFonts w:hint="eastAsia"/>
          <w:noProof/>
        </w:rPr>
        <w:drawing>
          <wp:inline distT="0" distB="0" distL="0" distR="0">
            <wp:extent cx="5486400" cy="154051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40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D03" w:rsidRDefault="00D61D03" w:rsidP="00D61D03">
      <w:r w:rsidRPr="00D61D03">
        <w:rPr>
          <w:rFonts w:hint="eastAsia"/>
        </w:rPr>
        <w:t>这个时候我们就需要使用</w:t>
      </w:r>
      <w:r w:rsidRPr="00D61D03">
        <w:t>stash来保存未完成的工作了。</w:t>
      </w:r>
    </w:p>
    <w:p w:rsidR="00D61D03" w:rsidRDefault="00D61D03" w:rsidP="00D61D03">
      <w:r>
        <w:rPr>
          <w:rFonts w:hint="eastAsia"/>
          <w:noProof/>
        </w:rPr>
        <w:drawing>
          <wp:inline distT="0" distB="0" distL="0" distR="0">
            <wp:extent cx="5486400" cy="131018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10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D03" w:rsidRDefault="00D61D03" w:rsidP="00D61D03">
      <w:r w:rsidRPr="00D61D03">
        <w:rPr>
          <w:rFonts w:hint="eastAsia"/>
        </w:rPr>
        <w:t>如果需要继续前面的工作，我们可以通过</w:t>
      </w:r>
      <w:r w:rsidR="00D435D9">
        <w:t>"</w:t>
      </w:r>
      <w:proofErr w:type="spellStart"/>
      <w:r w:rsidRPr="00D61D03">
        <w:t>git</w:t>
      </w:r>
      <w:proofErr w:type="spellEnd"/>
      <w:r w:rsidRPr="00D61D03">
        <w:t xml:space="preserve"> stash apply</w:t>
      </w:r>
      <w:r w:rsidR="00D435D9">
        <w:t>"</w:t>
      </w:r>
      <w:r w:rsidRPr="00D61D03">
        <w:t>来还原被保存的工作状态。</w:t>
      </w:r>
    </w:p>
    <w:p w:rsidR="00D61D03" w:rsidRDefault="00D61D03" w:rsidP="00D61D03">
      <w:r>
        <w:rPr>
          <w:rFonts w:hint="eastAsia"/>
          <w:noProof/>
        </w:rPr>
        <w:drawing>
          <wp:inline distT="0" distB="0" distL="0" distR="0">
            <wp:extent cx="5419725" cy="1543050"/>
            <wp:effectExtent l="1905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D03" w:rsidRDefault="005C454D" w:rsidP="00D61D03">
      <w:r w:rsidRPr="005C454D">
        <w:t>stash空间就像是一个栈空间，每次通过stash保存等内容都会被压入stash栈。命令不仅仅是支持简单的list、apply操作，接下来我们看看更多的stash命令。</w:t>
      </w:r>
    </w:p>
    <w:p w:rsidR="005C454D" w:rsidRDefault="005C454D" w:rsidP="005C454D">
      <w:pPr>
        <w:pStyle w:val="ListParagraph"/>
        <w:numPr>
          <w:ilvl w:val="0"/>
          <w:numId w:val="17"/>
        </w:numPr>
      </w:pPr>
      <w:proofErr w:type="spellStart"/>
      <w:r>
        <w:t>git</w:t>
      </w:r>
      <w:proofErr w:type="spellEnd"/>
      <w:r>
        <w:t xml:space="preserve"> stash save：可以通过自定义的信息来描述一个stash</w:t>
      </w:r>
    </w:p>
    <w:p w:rsidR="005C454D" w:rsidRDefault="005C454D" w:rsidP="005C454D"/>
    <w:p w:rsidR="005C454D" w:rsidRDefault="005C454D" w:rsidP="005C454D"/>
    <w:p w:rsidR="005C454D" w:rsidRDefault="005C454D" w:rsidP="005C454D">
      <w:pPr>
        <w:pStyle w:val="ListParagraph"/>
        <w:numPr>
          <w:ilvl w:val="0"/>
          <w:numId w:val="17"/>
        </w:numPr>
      </w:pPr>
      <w:proofErr w:type="spellStart"/>
      <w:r>
        <w:lastRenderedPageBreak/>
        <w:t>git</w:t>
      </w:r>
      <w:proofErr w:type="spellEnd"/>
      <w:r>
        <w:t xml:space="preserve"> stash apply stash@{n}：通过这个命令，我们可以选择stash栈中的stash，从而恢复到特定的状态；</w:t>
      </w:r>
      <w:r w:rsidR="00D435D9">
        <w:t>"</w:t>
      </w:r>
      <w:proofErr w:type="spellStart"/>
      <w:r>
        <w:t>git</w:t>
      </w:r>
      <w:proofErr w:type="spellEnd"/>
      <w:r>
        <w:t xml:space="preserve"> stash apply</w:t>
      </w:r>
      <w:r w:rsidR="00D435D9">
        <w:t>"</w:t>
      </w:r>
      <w:r>
        <w:t>使用栈顶来还原</w:t>
      </w:r>
      <w:proofErr w:type="spellStart"/>
      <w:r>
        <w:t>WorkSpace</w:t>
      </w:r>
      <w:proofErr w:type="spellEnd"/>
      <w:r>
        <w:t>。</w:t>
      </w:r>
    </w:p>
    <w:p w:rsidR="005C454D" w:rsidRDefault="005C454D" w:rsidP="005C454D">
      <w:pPr>
        <w:pStyle w:val="ListParagraph"/>
        <w:numPr>
          <w:ilvl w:val="0"/>
          <w:numId w:val="17"/>
        </w:numPr>
      </w:pPr>
      <w:proofErr w:type="spellStart"/>
      <w:r>
        <w:t>git</w:t>
      </w:r>
      <w:proofErr w:type="spellEnd"/>
      <w:r>
        <w:t xml:space="preserve"> stash pop：就像</w:t>
      </w:r>
      <w:r w:rsidR="00D435D9">
        <w:t>"</w:t>
      </w:r>
      <w:proofErr w:type="spellStart"/>
      <w:r>
        <w:t>git</w:t>
      </w:r>
      <w:proofErr w:type="spellEnd"/>
      <w:r>
        <w:t xml:space="preserve"> stash apply</w:t>
      </w:r>
      <w:r w:rsidR="00D435D9">
        <w:t>"</w:t>
      </w:r>
      <w:r>
        <w:t>使用栈顶来还原</w:t>
      </w:r>
      <w:proofErr w:type="spellStart"/>
      <w:r>
        <w:t>WorkSpace</w:t>
      </w:r>
      <w:proofErr w:type="spellEnd"/>
      <w:r>
        <w:t>，但是同时会从stash栈中删除当前的栈顶stash。</w:t>
      </w:r>
    </w:p>
    <w:p w:rsidR="00FB0435" w:rsidRDefault="00FB0435" w:rsidP="00FB0435">
      <w:r>
        <w:rPr>
          <w:rFonts w:hint="eastAsia"/>
        </w:rPr>
        <w:t>stash工作原理：</w:t>
      </w:r>
    </w:p>
    <w:p w:rsidR="00FB0435" w:rsidRDefault="00FB0435" w:rsidP="00FB0435">
      <w:r w:rsidRPr="00FB0435">
        <w:rPr>
          <w:rFonts w:hint="eastAsia"/>
        </w:rPr>
        <w:t>相信大家都看到了</w:t>
      </w:r>
      <w:r w:rsidRPr="00FB0435">
        <w:t>stash的强大，下面我们来看看stash的工作原理。在使用过stash保存之后，我们会发现.</w:t>
      </w:r>
      <w:proofErr w:type="spellStart"/>
      <w:r w:rsidRPr="00FB0435">
        <w:t>git</w:t>
      </w:r>
      <w:proofErr w:type="spellEnd"/>
      <w:r w:rsidRPr="00FB0435">
        <w:t>目录中出现了两个新文件</w:t>
      </w:r>
      <w:r w:rsidR="00D435D9">
        <w:t>"</w:t>
      </w:r>
      <w:r w:rsidRPr="00FB0435">
        <w:t>.</w:t>
      </w:r>
      <w:proofErr w:type="spellStart"/>
      <w:r w:rsidRPr="00FB0435">
        <w:t>git</w:t>
      </w:r>
      <w:proofErr w:type="spellEnd"/>
      <w:r w:rsidRPr="00FB0435">
        <w:t>/refs/stash</w:t>
      </w:r>
      <w:r w:rsidR="00D435D9">
        <w:t>"</w:t>
      </w:r>
      <w:r w:rsidRPr="00FB0435">
        <w:t>和</w:t>
      </w:r>
      <w:r w:rsidR="00D435D9">
        <w:t>"</w:t>
      </w:r>
      <w:r w:rsidRPr="00FB0435">
        <w:t>.</w:t>
      </w:r>
      <w:proofErr w:type="spellStart"/>
      <w:r w:rsidRPr="00FB0435">
        <w:t>git</w:t>
      </w:r>
      <w:proofErr w:type="spellEnd"/>
      <w:r w:rsidRPr="00FB0435">
        <w:t>/logs/refs/stash</w:t>
      </w:r>
      <w:r w:rsidR="00D435D9">
        <w:t>"</w:t>
      </w:r>
      <w:r w:rsidRPr="00FB0435">
        <w:t>。两个文件内容分别如下：</w:t>
      </w:r>
    </w:p>
    <w:p w:rsidR="00FB0435" w:rsidRPr="00FB0435" w:rsidRDefault="00FB0435" w:rsidP="00FB0435">
      <w:r w:rsidRPr="00FB0435">
        <w:t>.</w:t>
      </w:r>
      <w:proofErr w:type="spellStart"/>
      <w:r w:rsidRPr="00FB0435">
        <w:t>git</w:t>
      </w:r>
      <w:proofErr w:type="spellEnd"/>
      <w:r w:rsidRPr="00FB0435">
        <w:t>/refs/stash</w:t>
      </w:r>
      <w:r>
        <w:rPr>
          <w:rFonts w:hint="eastAsia"/>
        </w:rPr>
        <w:t>：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dcac98e565864edc6f636b08660baebe2c97e7d2</w:t>
      </w:r>
    </w:p>
    <w:p w:rsidR="00FB0435" w:rsidRDefault="00FB0435" w:rsidP="00FB0435">
      <w:r w:rsidRPr="00FB0435">
        <w:t>.</w:t>
      </w:r>
      <w:proofErr w:type="spellStart"/>
      <w:r w:rsidRPr="00FB0435">
        <w:t>git</w:t>
      </w:r>
      <w:proofErr w:type="spellEnd"/>
      <w:r w:rsidRPr="00FB0435">
        <w:t>/logs/refs/stash</w:t>
      </w:r>
      <w:r>
        <w:rPr>
          <w:rFonts w:hint="eastAsia"/>
        </w:rPr>
        <w:t>：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0000000000000000000000000000000000000000 dcac98e565864edc6f636b08660baebe2c97e7d2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WilberTian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&lt;Wilber***com&gt; 1420201804 +0800    WIP on release-1.0: ed17809 update app.py on release branch</w:t>
      </w:r>
    </w:p>
    <w:p w:rsidR="00FB0435" w:rsidRDefault="00FB0435" w:rsidP="00FB0435">
      <w:r w:rsidRPr="00FB0435">
        <w:rPr>
          <w:rFonts w:hint="eastAsia"/>
        </w:rPr>
        <w:t>根据我们在对象关系模型那篇文章中学到的内容，我们可以得到以下信息，所以可以看到，</w:t>
      </w:r>
      <w:r w:rsidRPr="00FB0435">
        <w:t>stash存放内容也是可以根据对象关系模型一点点找出来。</w:t>
      </w:r>
    </w:p>
    <w:p w:rsidR="00D61D03" w:rsidRDefault="00FB0435" w:rsidP="00D61D03">
      <w:r>
        <w:rPr>
          <w:rFonts w:hint="eastAsia"/>
          <w:noProof/>
        </w:rPr>
        <w:drawing>
          <wp:inline distT="0" distB="0" distL="0" distR="0">
            <wp:extent cx="5467350" cy="2447925"/>
            <wp:effectExtent l="1905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D03" w:rsidRDefault="00D61D03" w:rsidP="00D61D03"/>
    <w:p w:rsidR="00D61D03" w:rsidRDefault="00D61D03" w:rsidP="007502C7">
      <w:pPr>
        <w:pStyle w:val="Heading2"/>
      </w:pPr>
      <w:r>
        <w:t>branch</w:t>
      </w:r>
      <w:r>
        <w:t>之间的</w:t>
      </w:r>
      <w:r>
        <w:t>diff</w:t>
      </w:r>
    </w:p>
    <w:p w:rsidR="00D61D03" w:rsidRDefault="00D61D03" w:rsidP="00DC46F8">
      <w:r>
        <w:rPr>
          <w:rFonts w:hint="eastAsia"/>
        </w:rPr>
        <w:t>在前面的文章中我们通过</w:t>
      </w:r>
      <w:r>
        <w:t>diff比较过同一个分支上的内容在</w:t>
      </w:r>
      <w:proofErr w:type="spellStart"/>
      <w:r>
        <w:t>WrokSpace</w:t>
      </w:r>
      <w:proofErr w:type="spellEnd"/>
      <w:r>
        <w:t>、stage和repo中的差别。</w:t>
      </w:r>
      <w:r>
        <w:rPr>
          <w:rFonts w:hint="eastAsia"/>
        </w:rPr>
        <w:t>同样</w:t>
      </w:r>
      <w:r>
        <w:t>diff可以支持分支之间的比较。</w:t>
      </w:r>
    </w:p>
    <w:p w:rsidR="00D61D03" w:rsidRDefault="00D61D03" w:rsidP="00D61D03">
      <w:proofErr w:type="spellStart"/>
      <w:r>
        <w:lastRenderedPageBreak/>
        <w:t>git</w:t>
      </w:r>
      <w:proofErr w:type="spellEnd"/>
      <w:r>
        <w:t xml:space="preserve"> diff </w:t>
      </w:r>
      <w:proofErr w:type="spellStart"/>
      <w:r>
        <w:t>branchName</w:t>
      </w:r>
      <w:proofErr w:type="spellEnd"/>
      <w:r>
        <w:t>：把当前branch跟</w:t>
      </w:r>
      <w:proofErr w:type="spellStart"/>
      <w:r>
        <w:t>branchName</w:t>
      </w:r>
      <w:proofErr w:type="spellEnd"/>
      <w:r>
        <w:t>进行比较，也可以使用</w:t>
      </w:r>
      <w:r w:rsidR="00D435D9">
        <w:t>"</w:t>
      </w:r>
      <w:proofErr w:type="spellStart"/>
      <w:r>
        <w:t>git</w:t>
      </w:r>
      <w:proofErr w:type="spellEnd"/>
      <w:r>
        <w:t xml:space="preserve"> diff </w:t>
      </w:r>
      <w:proofErr w:type="spellStart"/>
      <w:r>
        <w:t>branchNameA</w:t>
      </w:r>
      <w:proofErr w:type="spellEnd"/>
      <w:r>
        <w:t xml:space="preserve"> </w:t>
      </w:r>
      <w:proofErr w:type="spellStart"/>
      <w:r>
        <w:t>branchNameB</w:t>
      </w:r>
      <w:proofErr w:type="spellEnd"/>
      <w:r w:rsidR="00D435D9">
        <w:t>"</w:t>
      </w:r>
    </w:p>
    <w:p w:rsidR="00D61D03" w:rsidRDefault="00D61D03" w:rsidP="00D61D03">
      <w:proofErr w:type="spellStart"/>
      <w:r>
        <w:t>git</w:t>
      </w:r>
      <w:proofErr w:type="spellEnd"/>
      <w:r>
        <w:t xml:space="preserve"> diff </w:t>
      </w:r>
      <w:proofErr w:type="spellStart"/>
      <w:r>
        <w:t>branchName</w:t>
      </w:r>
      <w:proofErr w:type="spellEnd"/>
      <w:r>
        <w:t xml:space="preserve"> — </w:t>
      </w:r>
      <w:proofErr w:type="spellStart"/>
      <w:r>
        <w:t>fileName</w:t>
      </w:r>
      <w:proofErr w:type="spellEnd"/>
      <w:r>
        <w:t>：比较两个branch的</w:t>
      </w:r>
      <w:proofErr w:type="spellStart"/>
      <w:r>
        <w:t>fileName</w:t>
      </w:r>
      <w:proofErr w:type="spellEnd"/>
      <w:r>
        <w:t>文件差异</w:t>
      </w:r>
    </w:p>
    <w:p w:rsidR="00D61D03" w:rsidRPr="00D61D03" w:rsidRDefault="00D61D03" w:rsidP="00D61D03"/>
    <w:p w:rsidR="0012744E" w:rsidRPr="0012744E" w:rsidRDefault="0012744E" w:rsidP="0012744E"/>
    <w:sectPr w:rsidR="0012744E" w:rsidRPr="0012744E" w:rsidSect="00C03A83">
      <w:footerReference w:type="default" r:id="rId21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B6C0C" w:rsidRDefault="00EB6C0C" w:rsidP="002B131B">
      <w:pPr>
        <w:spacing w:after="0"/>
      </w:pPr>
      <w:r>
        <w:separator/>
      </w:r>
    </w:p>
  </w:endnote>
  <w:endnote w:type="continuationSeparator" w:id="0">
    <w:p w:rsidR="00EB6C0C" w:rsidRDefault="00EB6C0C" w:rsidP="002B131B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73054245"/>
      <w:docPartObj>
        <w:docPartGallery w:val="Page Numbers (Bottom of Page)"/>
        <w:docPartUnique/>
      </w:docPartObj>
    </w:sdtPr>
    <w:sdtContent>
      <w:p w:rsidR="002B131B" w:rsidRDefault="009E1FC3">
        <w:pPr>
          <w:pStyle w:val="Footer"/>
          <w:jc w:val="right"/>
        </w:pPr>
        <w:fldSimple w:instr=" PAGE   \* MERGEFORMAT ">
          <w:r w:rsidR="009D7F31">
            <w:rPr>
              <w:noProof/>
            </w:rPr>
            <w:t>3</w:t>
          </w:r>
        </w:fldSimple>
      </w:p>
    </w:sdtContent>
  </w:sdt>
  <w:p w:rsidR="002B131B" w:rsidRDefault="002B131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B6C0C" w:rsidRDefault="00EB6C0C" w:rsidP="002B131B">
      <w:pPr>
        <w:spacing w:after="0"/>
      </w:pPr>
      <w:r>
        <w:separator/>
      </w:r>
    </w:p>
  </w:footnote>
  <w:footnote w:type="continuationSeparator" w:id="0">
    <w:p w:rsidR="00EB6C0C" w:rsidRDefault="00EB6C0C" w:rsidP="002B131B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CA6D25"/>
    <w:multiLevelType w:val="hybridMultilevel"/>
    <w:tmpl w:val="F4C4964A"/>
    <w:lvl w:ilvl="0" w:tplc="6F28C73E">
      <w:start w:val="1"/>
      <w:numFmt w:val="chineseCountingThousand"/>
      <w:pStyle w:val="Heading1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5478E2"/>
    <w:multiLevelType w:val="hybridMultilevel"/>
    <w:tmpl w:val="AF028FD0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28092057"/>
    <w:multiLevelType w:val="hybridMultilevel"/>
    <w:tmpl w:val="B2C237D4"/>
    <w:lvl w:ilvl="0" w:tplc="27AEBD4A">
      <w:start w:val="1"/>
      <w:numFmt w:val="decimal"/>
      <w:pStyle w:val="Heading3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D3E381D"/>
    <w:multiLevelType w:val="hybridMultilevel"/>
    <w:tmpl w:val="FBE41540"/>
    <w:lvl w:ilvl="0" w:tplc="5C9666AE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EC83B88"/>
    <w:multiLevelType w:val="hybridMultilevel"/>
    <w:tmpl w:val="0E74C8B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0"/>
  </w:num>
  <w:num w:numId="5">
    <w:abstractNumId w:val="3"/>
  </w:num>
  <w:num w:numId="6">
    <w:abstractNumId w:val="2"/>
  </w:num>
  <w:num w:numId="7">
    <w:abstractNumId w:val="0"/>
  </w:num>
  <w:num w:numId="8">
    <w:abstractNumId w:val="3"/>
  </w:num>
  <w:num w:numId="9">
    <w:abstractNumId w:val="2"/>
  </w:num>
  <w:num w:numId="10">
    <w:abstractNumId w:val="0"/>
  </w:num>
  <w:num w:numId="11">
    <w:abstractNumId w:val="3"/>
  </w:num>
  <w:num w:numId="12">
    <w:abstractNumId w:val="2"/>
  </w:num>
  <w:num w:numId="13">
    <w:abstractNumId w:val="0"/>
  </w:num>
  <w:num w:numId="14">
    <w:abstractNumId w:val="3"/>
  </w:num>
  <w:num w:numId="15">
    <w:abstractNumId w:val="2"/>
  </w:num>
  <w:num w:numId="16">
    <w:abstractNumId w:val="4"/>
  </w:num>
  <w:num w:numId="1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hideGrammaticalErrors/>
  <w:proofState w:spelling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324692"/>
    <w:rsid w:val="00096B76"/>
    <w:rsid w:val="0012744E"/>
    <w:rsid w:val="001B191F"/>
    <w:rsid w:val="002B131B"/>
    <w:rsid w:val="00324692"/>
    <w:rsid w:val="004A7BDE"/>
    <w:rsid w:val="00562410"/>
    <w:rsid w:val="005C454D"/>
    <w:rsid w:val="005F201C"/>
    <w:rsid w:val="006A229C"/>
    <w:rsid w:val="007502C7"/>
    <w:rsid w:val="007612E3"/>
    <w:rsid w:val="008261CD"/>
    <w:rsid w:val="008B5ACA"/>
    <w:rsid w:val="008C5117"/>
    <w:rsid w:val="00904415"/>
    <w:rsid w:val="0099619D"/>
    <w:rsid w:val="009972D6"/>
    <w:rsid w:val="009D5000"/>
    <w:rsid w:val="009D7F31"/>
    <w:rsid w:val="009E1FC3"/>
    <w:rsid w:val="00BF5B41"/>
    <w:rsid w:val="00C03A83"/>
    <w:rsid w:val="00D24EDE"/>
    <w:rsid w:val="00D435D9"/>
    <w:rsid w:val="00D5565F"/>
    <w:rsid w:val="00D61D03"/>
    <w:rsid w:val="00D80E2B"/>
    <w:rsid w:val="00DB6FA6"/>
    <w:rsid w:val="00DC46F8"/>
    <w:rsid w:val="00DE6E85"/>
    <w:rsid w:val="00E05FC8"/>
    <w:rsid w:val="00EB6C0C"/>
    <w:rsid w:val="00EF3DCE"/>
    <w:rsid w:val="00EF7CE4"/>
    <w:rsid w:val="00F37F94"/>
    <w:rsid w:val="00F55E58"/>
    <w:rsid w:val="00F906AD"/>
    <w:rsid w:val="00FB043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80"/>
        <w:ind w:left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5ACA"/>
    <w:rPr>
      <w:rFonts w:ascii="微软雅黑" w:hAnsi="微软雅黑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B5ACA"/>
    <w:pPr>
      <w:keepNext/>
      <w:keepLines/>
      <w:numPr>
        <w:numId w:val="1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5ACA"/>
    <w:pPr>
      <w:keepNext/>
      <w:keepLines/>
      <w:numPr>
        <w:numId w:val="14"/>
      </w:numPr>
      <w:spacing w:before="200" w:after="0"/>
      <w:outlineLvl w:val="1"/>
    </w:pPr>
    <w:rPr>
      <w:rFonts w:eastAsiaTheme="majorEastAsia" w:cstheme="majorBidi"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5ACA"/>
    <w:pPr>
      <w:keepNext/>
      <w:keepLines/>
      <w:numPr>
        <w:numId w:val="15"/>
      </w:numPr>
      <w:spacing w:before="200" w:after="0"/>
      <w:outlineLvl w:val="2"/>
    </w:pPr>
    <w:rPr>
      <w:rFonts w:eastAsiaTheme="majorEastAsia" w:cstheme="majorBidi"/>
      <w:b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B5ACA"/>
    <w:rPr>
      <w:rFonts w:ascii="微软雅黑" w:eastAsiaTheme="majorEastAsia" w:hAnsi="微软雅黑" w:cstheme="majorBidi"/>
      <w:bCs/>
      <w:sz w:val="28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8B5ACA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8B5ACA"/>
    <w:pPr>
      <w:pBdr>
        <w:bottom w:val="single" w:sz="8" w:space="4" w:color="4F81BD" w:themeColor="accent1"/>
      </w:pBdr>
      <w:spacing w:after="300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4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B5AC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40"/>
      <w:szCs w:val="52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B6FA6"/>
    <w:pPr>
      <w:spacing w:after="0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B6FA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5ACA"/>
    <w:rPr>
      <w:rFonts w:ascii="微软雅黑" w:eastAsiaTheme="majorEastAsia" w:hAnsi="微软雅黑" w:cstheme="majorBidi"/>
      <w:bCs/>
      <w:color w:val="000000" w:themeColor="text1"/>
      <w:sz w:val="24"/>
    </w:rPr>
  </w:style>
  <w:style w:type="paragraph" w:styleId="ListParagraph">
    <w:name w:val="List Paragraph"/>
    <w:basedOn w:val="Normal"/>
    <w:uiPriority w:val="34"/>
    <w:qFormat/>
    <w:rsid w:val="008B5AC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2B131B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B131B"/>
    <w:rPr>
      <w:rFonts w:ascii="微软雅黑" w:hAnsi="微软雅黑"/>
      <w:sz w:val="24"/>
    </w:rPr>
  </w:style>
  <w:style w:type="paragraph" w:styleId="Footer">
    <w:name w:val="footer"/>
    <w:basedOn w:val="Normal"/>
    <w:link w:val="FooterChar"/>
    <w:uiPriority w:val="99"/>
    <w:unhideWhenUsed/>
    <w:rsid w:val="002B131B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2B131B"/>
    <w:rPr>
      <w:rFonts w:ascii="微软雅黑" w:hAnsi="微软雅黑"/>
      <w:sz w:val="24"/>
    </w:rPr>
  </w:style>
  <w:style w:type="paragraph" w:styleId="NormalWeb">
    <w:name w:val="Normal (Web)"/>
    <w:basedOn w:val="Normal"/>
    <w:uiPriority w:val="99"/>
    <w:semiHidden/>
    <w:unhideWhenUsed/>
    <w:rsid w:val="00BF5B41"/>
    <w:pPr>
      <w:spacing w:before="100" w:beforeAutospacing="1" w:after="100" w:afterAutospacing="1"/>
      <w:ind w:left="0"/>
    </w:pPr>
    <w:rPr>
      <w:rFonts w:ascii="Times New Roman" w:eastAsia="Times New Roman" w:hAnsi="Times New Roman" w:cs="Times New Roman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5B41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5B4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57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99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3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1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9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7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4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6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2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3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0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0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xiaoxiazhang1\Desktop\&#25105;&#30340;&#27169;&#26495;&#25991;&#26723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9C5D3D-7DA9-41E9-AB50-D06D99823E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我的模板文档.dotx</Template>
  <TotalTime>106</TotalTime>
  <Pages>8</Pages>
  <Words>400</Words>
  <Characters>2281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xiaoxiazhang1</dc:creator>
  <cp:lastModifiedBy>xiaoxiazhang1</cp:lastModifiedBy>
  <cp:revision>23</cp:revision>
  <dcterms:created xsi:type="dcterms:W3CDTF">2016-03-13T12:04:00Z</dcterms:created>
  <dcterms:modified xsi:type="dcterms:W3CDTF">2016-10-05T13:44:00Z</dcterms:modified>
</cp:coreProperties>
</file>