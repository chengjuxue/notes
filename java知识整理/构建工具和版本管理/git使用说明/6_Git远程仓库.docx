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A83" w:rsidRDefault="00C02E0C" w:rsidP="00C02E0C">
      <w:pPr>
        <w:pStyle w:val="Title"/>
      </w:pPr>
      <w:proofErr w:type="spellStart"/>
      <w:r w:rsidRPr="00C02E0C">
        <w:t>Git</w:t>
      </w:r>
      <w:proofErr w:type="spellEnd"/>
      <w:r w:rsidRPr="00C02E0C">
        <w:t>远程仓库</w:t>
      </w:r>
    </w:p>
    <w:p w:rsidR="00C02E0C" w:rsidRDefault="00916928" w:rsidP="00916928">
      <w:pPr>
        <w:pStyle w:val="Heading1"/>
      </w:pPr>
      <w:proofErr w:type="spellStart"/>
      <w:r w:rsidRPr="00916928">
        <w:t>Git</w:t>
      </w:r>
      <w:proofErr w:type="spellEnd"/>
      <w:r w:rsidRPr="00916928">
        <w:t>远程仓库命令</w:t>
      </w:r>
    </w:p>
    <w:p w:rsidR="00916928" w:rsidRDefault="00916928" w:rsidP="00916928">
      <w:pPr>
        <w:pStyle w:val="Heading2"/>
      </w:pPr>
      <w:r>
        <w:rPr>
          <w:rFonts w:hint="eastAsia"/>
        </w:rPr>
        <w:t>建立中心服务器</w:t>
      </w:r>
    </w:p>
    <w:p w:rsidR="00916928" w:rsidRDefault="00916928" w:rsidP="00916928">
      <w:pPr>
        <w:ind w:firstLine="360"/>
      </w:pPr>
      <w:r>
        <w:rPr>
          <w:rFonts w:hint="eastAsia"/>
        </w:rPr>
        <w:t>通过前面的文章我们知道可以通过</w:t>
      </w:r>
      <w:r w:rsidR="005775C5"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init</w:t>
      </w:r>
      <w:r w:rsidR="005775C5">
        <w:t>"</w:t>
      </w:r>
      <w:r>
        <w:rPr>
          <w:rFonts w:hint="eastAsia"/>
        </w:rPr>
        <w:t>来建立一个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仓库，这里，我们使用</w:t>
      </w:r>
      <w:r w:rsidR="005775C5"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init –bare</w:t>
      </w:r>
      <w:r w:rsidR="005775C5">
        <w:t>"</w:t>
      </w:r>
      <w:r w:rsidR="000B517E">
        <w:rPr>
          <w:rFonts w:hint="eastAsia"/>
        </w:rPr>
        <w:t>来建立中心仓库，注意</w:t>
      </w:r>
      <w:r w:rsidR="005775C5">
        <w:t>"</w:t>
      </w:r>
      <w:r w:rsidR="000B517E">
        <w:t>--</w:t>
      </w:r>
      <w:r>
        <w:rPr>
          <w:rFonts w:hint="eastAsia"/>
        </w:rPr>
        <w:t>bare</w:t>
      </w:r>
      <w:r w:rsidR="005775C5">
        <w:t>"</w:t>
      </w:r>
      <w:r>
        <w:rPr>
          <w:rFonts w:hint="eastAsia"/>
        </w:rPr>
        <w:t>参数，后面进行介绍。到这里，一个空的中心服务器就建好了。现在我们看看建立中心服务器时候用到的</w:t>
      </w:r>
      <w:r w:rsidR="005775C5">
        <w:t>"</w:t>
      </w:r>
      <w:r w:rsidR="001436EB">
        <w:rPr>
          <w:rFonts w:hint="eastAsia"/>
        </w:rPr>
        <w:t>--</w:t>
      </w:r>
      <w:r>
        <w:t>bare</w:t>
      </w:r>
      <w:r w:rsidR="005775C5">
        <w:t>"</w:t>
      </w:r>
      <w:r>
        <w:t>选项。</w:t>
      </w:r>
      <w:r w:rsidR="005775C5">
        <w:t>"</w:t>
      </w:r>
      <w:proofErr w:type="spellStart"/>
      <w:r>
        <w:t>git</w:t>
      </w:r>
      <w:proofErr w:type="spellEnd"/>
      <w:r>
        <w:t xml:space="preserve"> init </w:t>
      </w:r>
      <w:r w:rsidR="00FB5076" w:rsidRPr="00FB5076">
        <w:t xml:space="preserve"> --</w:t>
      </w:r>
      <w:r>
        <w:t>bare</w:t>
      </w:r>
      <w:r w:rsidR="005775C5">
        <w:t>"</w:t>
      </w:r>
      <w:r>
        <w:t>方法创建的是一个裸仓库，之所以叫裸仓库是因为这个仓库只保存</w:t>
      </w:r>
      <w:proofErr w:type="spellStart"/>
      <w:r>
        <w:t>Git</w:t>
      </w:r>
      <w:proofErr w:type="spellEnd"/>
      <w:r>
        <w:t>历史提交的版本信息，而不允许用户在上面进行各种</w:t>
      </w:r>
      <w:proofErr w:type="spellStart"/>
      <w:r>
        <w:t>git</w:t>
      </w:r>
      <w:proofErr w:type="spellEnd"/>
      <w:r>
        <w:t>操作。</w:t>
      </w:r>
    </w:p>
    <w:p w:rsidR="00916928" w:rsidRDefault="00916928" w:rsidP="00FB5076">
      <w:pPr>
        <w:ind w:firstLine="360"/>
      </w:pPr>
      <w:r>
        <w:rPr>
          <w:rFonts w:hint="eastAsia"/>
        </w:rPr>
        <w:t>之所以有裸仓库，是因为用</w:t>
      </w:r>
      <w:r w:rsidR="005775C5">
        <w:t>"</w:t>
      </w:r>
      <w:proofErr w:type="spellStart"/>
      <w:r>
        <w:t>git</w:t>
      </w:r>
      <w:proofErr w:type="spellEnd"/>
      <w:r>
        <w:t xml:space="preserve"> init</w:t>
      </w:r>
      <w:r w:rsidR="005775C5">
        <w:t>"</w:t>
      </w:r>
      <w:r>
        <w:t>初始化的版本库，用户也可以在该目录下执行所有</w:t>
      </w:r>
      <w:proofErr w:type="spellStart"/>
      <w:r>
        <w:t>git</w:t>
      </w:r>
      <w:proofErr w:type="spellEnd"/>
      <w:r>
        <w:t>方面的操作。但别的用户在将更新push上来的时候容易出现冲突。在这种情况下，最好就是使用</w:t>
      </w:r>
      <w:r w:rsidR="005775C5">
        <w:t>"</w:t>
      </w:r>
      <w:r w:rsidR="00FB5076" w:rsidRPr="00FB5076">
        <w:t xml:space="preserve"> --</w:t>
      </w:r>
      <w:r>
        <w:t>bare</w:t>
      </w:r>
      <w:r w:rsidR="005775C5">
        <w:t>"</w:t>
      </w:r>
      <w:r>
        <w:t>选项建立一个裸仓库。</w:t>
      </w:r>
    </w:p>
    <w:p w:rsidR="00916928" w:rsidRDefault="00916928" w:rsidP="00916928">
      <w:r>
        <w:rPr>
          <w:noProof/>
        </w:rPr>
        <w:drawing>
          <wp:inline distT="0" distB="0" distL="0" distR="0">
            <wp:extent cx="5486400" cy="628153"/>
            <wp:effectExtent l="19050" t="0" r="0" b="0"/>
            <wp:docPr id="1" name="Picture 1" descr="http://ww4.sinaimg.cn/mw690/6941baebgw1epur7qiyjlj20re035j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4.sinaimg.cn/mw690/6941baebgw1epur7qiyjlj20re035js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8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928" w:rsidRDefault="00916928" w:rsidP="00916928"/>
    <w:p w:rsidR="00F267DF" w:rsidRDefault="00F267DF" w:rsidP="00F267DF">
      <w:pPr>
        <w:pStyle w:val="Heading2"/>
      </w:pPr>
      <w:r>
        <w:rPr>
          <w:rFonts w:hint="eastAsia"/>
        </w:rPr>
        <w:t>Clone</w:t>
      </w:r>
      <w:r>
        <w:rPr>
          <w:rFonts w:hint="eastAsia"/>
        </w:rPr>
        <w:t>一个仓库</w:t>
      </w:r>
    </w:p>
    <w:p w:rsidR="00F267DF" w:rsidRDefault="00F267DF" w:rsidP="00F267DF">
      <w:pPr>
        <w:ind w:firstLine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中，我们有两种方式建立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仓库：一个是通过</w:t>
      </w:r>
      <w:r w:rsidR="005775C5"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init</w:t>
      </w:r>
      <w:r w:rsidR="005775C5">
        <w:t>"</w:t>
      </w:r>
      <w:r>
        <w:rPr>
          <w:rFonts w:hint="eastAsia"/>
        </w:rPr>
        <w:t>建立一个新的仓库，另一个是通过</w:t>
      </w:r>
      <w:r w:rsidR="005775C5"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  <w:r w:rsidR="005775C5">
        <w:t>"</w:t>
      </w:r>
      <w:r>
        <w:rPr>
          <w:rFonts w:hint="eastAsia"/>
        </w:rPr>
        <w:t>命令clone一个已有的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仓库。</w:t>
      </w:r>
    </w:p>
    <w:p w:rsidR="00F267DF" w:rsidRDefault="00F267DF" w:rsidP="00F267DF">
      <w:r>
        <w:rPr>
          <w:rFonts w:hint="eastAsia"/>
        </w:rPr>
        <w:t>既然中心服务器，用户will就可以通过clone命令来复制一个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仓库。从上面的</w:t>
      </w:r>
      <w:r>
        <w:t>clone操作可以看到，在clone命令中需要给出目标仓库的地址，</w:t>
      </w:r>
      <w:proofErr w:type="spellStart"/>
      <w:r>
        <w:t>Git</w:t>
      </w:r>
      <w:proofErr w:type="spellEnd"/>
      <w:r>
        <w:t>支持http、</w:t>
      </w:r>
      <w:proofErr w:type="spellStart"/>
      <w:r>
        <w:t>ssh</w:t>
      </w:r>
      <w:proofErr w:type="spellEnd"/>
      <w:r>
        <w:t>以及</w:t>
      </w:r>
      <w:proofErr w:type="spellStart"/>
      <w:r>
        <w:t>git</w:t>
      </w:r>
      <w:proofErr w:type="spellEnd"/>
      <w:r>
        <w:t>原生协议来进行clone。这里为了演示，我们就使用本地目录。</w:t>
      </w:r>
    </w:p>
    <w:p w:rsidR="00F267DF" w:rsidRDefault="00F267DF" w:rsidP="00F267DF">
      <w:r>
        <w:rPr>
          <w:noProof/>
        </w:rPr>
        <w:drawing>
          <wp:inline distT="0" distB="0" distL="0" distR="0">
            <wp:extent cx="5486400" cy="779228"/>
            <wp:effectExtent l="19050" t="0" r="0" b="0"/>
            <wp:docPr id="4" name="Picture 4" descr="http://ww1.sinaimg.cn/mw690/6941baebgw1epur7q520fj20rg03wwf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1.sinaimg.cn/mw690/6941baebgw1epur7q520fj20rg03wwfq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7DF" w:rsidRDefault="00F267DF" w:rsidP="00F267DF"/>
    <w:p w:rsidR="00F267DF" w:rsidRDefault="00F267DF" w:rsidP="00F267DF">
      <w:pPr>
        <w:pStyle w:val="Heading2"/>
      </w:pPr>
      <w:r>
        <w:rPr>
          <w:rFonts w:hint="eastAsia"/>
        </w:rPr>
        <w:lastRenderedPageBreak/>
        <w:t>更新的</w:t>
      </w:r>
      <w:r>
        <w:rPr>
          <w:rFonts w:hint="eastAsia"/>
        </w:rPr>
        <w:t>push</w:t>
      </w:r>
      <w:r>
        <w:rPr>
          <w:rFonts w:hint="eastAsia"/>
        </w:rPr>
        <w:t>和</w:t>
      </w:r>
      <w:r>
        <w:rPr>
          <w:rFonts w:hint="eastAsia"/>
        </w:rPr>
        <w:t>pull</w:t>
      </w:r>
    </w:p>
    <w:p w:rsidR="00CE4D36" w:rsidRDefault="00F267DF" w:rsidP="00CE4D36">
      <w:r w:rsidRPr="00F267DF">
        <w:rPr>
          <w:rFonts w:hint="eastAsia"/>
        </w:rPr>
        <w:t>现在</w:t>
      </w:r>
      <w:r w:rsidRPr="00F267DF">
        <w:t>will在本地仓库中添加了一个</w:t>
      </w:r>
      <w:r w:rsidR="005775C5">
        <w:t>"</w:t>
      </w:r>
      <w:r w:rsidRPr="00F267DF">
        <w:t>calc.py</w:t>
      </w:r>
      <w:r w:rsidR="005775C5">
        <w:t>"</w:t>
      </w:r>
      <w:r w:rsidRPr="00F267DF">
        <w:t>的文件，并且提交到了本地仓库。</w:t>
      </w:r>
    </w:p>
    <w:p w:rsidR="00CE4D36" w:rsidRDefault="00CE4D36" w:rsidP="00EA0E58">
      <w:r>
        <w:rPr>
          <w:noProof/>
        </w:rPr>
        <w:drawing>
          <wp:inline distT="0" distB="0" distL="0" distR="0">
            <wp:extent cx="5486400" cy="95376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D36" w:rsidRDefault="00CE4D36" w:rsidP="00CE4D36">
      <w:r w:rsidRPr="00CE4D36">
        <w:rPr>
          <w:rFonts w:hint="eastAsia"/>
        </w:rPr>
        <w:t>为了是其他用户可以得到这个更新，</w:t>
      </w:r>
      <w:r w:rsidRPr="00CE4D36">
        <w:t>will需要把这个更新push到中心服务器上。</w:t>
      </w:r>
    </w:p>
    <w:p w:rsidR="00CE4D36" w:rsidRDefault="00CE4D36" w:rsidP="00EA0E58">
      <w:r>
        <w:rPr>
          <w:noProof/>
        </w:rPr>
        <w:drawing>
          <wp:inline distT="0" distB="0" distL="0" distR="0">
            <wp:extent cx="5486400" cy="10377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3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D36" w:rsidRPr="00F267DF" w:rsidRDefault="00CE4D36" w:rsidP="00F267DF">
      <w:r w:rsidRPr="00CE4D36">
        <w:rPr>
          <w:rFonts w:hint="eastAsia"/>
        </w:rPr>
        <w:t>现在用户</w:t>
      </w:r>
      <w:proofErr w:type="spellStart"/>
      <w:r w:rsidRPr="00CE4D36">
        <w:t>wilber</w:t>
      </w:r>
      <w:proofErr w:type="spellEnd"/>
      <w:r w:rsidRPr="00CE4D36">
        <w:t>通过clone方式获得了中心服务器上的仓库副本，通过</w:t>
      </w:r>
      <w:r w:rsidR="005775C5">
        <w:t>"</w:t>
      </w:r>
      <w:proofErr w:type="spellStart"/>
      <w:r w:rsidRPr="00CE4D36">
        <w:t>git</w:t>
      </w:r>
      <w:proofErr w:type="spellEnd"/>
      <w:r w:rsidRPr="00CE4D36">
        <w:t xml:space="preserve"> </w:t>
      </w:r>
      <w:proofErr w:type="spellStart"/>
      <w:r w:rsidRPr="00CE4D36">
        <w:t>log</w:t>
      </w:r>
      <w:r w:rsidR="005775C5">
        <w:t>"</w:t>
      </w:r>
      <w:r w:rsidRPr="00CE4D36">
        <w:t>will</w:t>
      </w:r>
      <w:proofErr w:type="spellEnd"/>
      <w:r w:rsidRPr="00CE4D36">
        <w:t>的更新已经自动被clone了下来。</w:t>
      </w:r>
    </w:p>
    <w:p w:rsidR="00CE4D36" w:rsidRDefault="00CE4D36" w:rsidP="00EA0E58">
      <w:r>
        <w:rPr>
          <w:noProof/>
        </w:rPr>
        <w:drawing>
          <wp:inline distT="0" distB="0" distL="0" distR="0">
            <wp:extent cx="5486400" cy="15094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E58" w:rsidRDefault="00EA0E58" w:rsidP="00F267DF">
      <w:r w:rsidRPr="00EA0E58">
        <w:rPr>
          <w:rFonts w:hint="eastAsia"/>
        </w:rPr>
        <w:t>现在，</w:t>
      </w:r>
      <w:proofErr w:type="spellStart"/>
      <w:r w:rsidRPr="00EA0E58">
        <w:t>wilber</w:t>
      </w:r>
      <w:proofErr w:type="spellEnd"/>
      <w:r w:rsidRPr="00EA0E58">
        <w:t>提交了一个新的更新，那么will就可以通过pull的方式从中心服务器得到这个更新。</w:t>
      </w:r>
    </w:p>
    <w:p w:rsidR="00EA0E58" w:rsidRPr="00F267DF" w:rsidRDefault="00EA0E58" w:rsidP="00F267DF">
      <w:r>
        <w:rPr>
          <w:noProof/>
        </w:rPr>
        <w:drawing>
          <wp:inline distT="0" distB="0" distL="0" distR="0">
            <wp:extent cx="5486400" cy="194421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4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E58" w:rsidRDefault="00EA0E58" w:rsidP="00EA0E58">
      <w:pPr>
        <w:pStyle w:val="Heading1"/>
      </w:pPr>
      <w:r>
        <w:rPr>
          <w:rFonts w:hint="eastAsia"/>
        </w:rPr>
        <w:lastRenderedPageBreak/>
        <w:t>上游仓库</w:t>
      </w:r>
      <w:r>
        <w:rPr>
          <w:rFonts w:hint="eastAsia"/>
        </w:rPr>
        <w:t>(upstream repository)</w:t>
      </w:r>
    </w:p>
    <w:p w:rsidR="00F267DF" w:rsidRDefault="00EA0E58" w:rsidP="00916928">
      <w:r w:rsidRPr="00EA0E58">
        <w:rPr>
          <w:rFonts w:hint="eastAsia"/>
        </w:rPr>
        <w:t>在</w:t>
      </w:r>
      <w:proofErr w:type="spellStart"/>
      <w:r w:rsidRPr="00EA0E58">
        <w:t>Git</w:t>
      </w:r>
      <w:proofErr w:type="spellEnd"/>
      <w:r w:rsidRPr="00EA0E58">
        <w:t>系统中，通常用</w:t>
      </w:r>
      <w:r w:rsidR="005775C5">
        <w:t>"</w:t>
      </w:r>
      <w:r w:rsidRPr="00EA0E58">
        <w:t>origin</w:t>
      </w:r>
      <w:r w:rsidR="005775C5">
        <w:t>"</w:t>
      </w:r>
      <w:r w:rsidRPr="00EA0E58">
        <w:t xml:space="preserve"> 来表示上有仓库。我们可以通过 </w:t>
      </w:r>
      <w:r w:rsidR="005775C5">
        <w:t>"</w:t>
      </w:r>
      <w:proofErr w:type="spellStart"/>
      <w:r w:rsidRPr="00EA0E58">
        <w:t>git</w:t>
      </w:r>
      <w:proofErr w:type="spellEnd"/>
      <w:r w:rsidRPr="00EA0E58">
        <w:t xml:space="preserve"> branch -r</w:t>
      </w:r>
      <w:r w:rsidR="005775C5">
        <w:t>"</w:t>
      </w:r>
      <w:r w:rsidRPr="00EA0E58">
        <w:t>命令查看上游仓库里所有的分支，再用 origin/name-of-upstream-branch 的名字来抓取(fetch)远程追踪分支里的内容。</w:t>
      </w:r>
    </w:p>
    <w:p w:rsidR="00C813D4" w:rsidRDefault="00C813D4" w:rsidP="00916928">
      <w:r>
        <w:rPr>
          <w:noProof/>
        </w:rPr>
        <w:drawing>
          <wp:inline distT="0" distB="0" distL="0" distR="0">
            <wp:extent cx="5486400" cy="6475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3D4" w:rsidRDefault="00C813D4" w:rsidP="00C813D4">
      <w:r>
        <w:rPr>
          <w:rFonts w:hint="eastAsia"/>
        </w:rPr>
        <w:t>从上面可以看出，对于</w:t>
      </w:r>
      <w:proofErr w:type="spellStart"/>
      <w:r>
        <w:t>wilber</w:t>
      </w:r>
      <w:proofErr w:type="spellEnd"/>
      <w:r>
        <w:t>的仓库，master分支的上游分支是中心服务器的master分支。</w:t>
      </w:r>
      <w:r>
        <w:rPr>
          <w:rFonts w:hint="eastAsia"/>
        </w:rPr>
        <w:t>我们可以在中心服务器上建立两个新的</w:t>
      </w:r>
      <w:r w:rsidR="005775C5">
        <w:t>"</w:t>
      </w:r>
      <w:r>
        <w:t>release-1.0″和</w:t>
      </w:r>
      <w:r w:rsidR="005775C5">
        <w:t>"</w:t>
      </w:r>
      <w:r>
        <w:t>release-1.1″分支，通过pull命令，用户</w:t>
      </w:r>
      <w:proofErr w:type="spellStart"/>
      <w:r>
        <w:t>wilber</w:t>
      </w:r>
      <w:proofErr w:type="spellEnd"/>
      <w:r>
        <w:t>就看到了这些上游分支。</w:t>
      </w:r>
    </w:p>
    <w:p w:rsidR="00814586" w:rsidRDefault="00814586" w:rsidP="000B517E">
      <w:pPr>
        <w:ind w:left="0"/>
      </w:pPr>
    </w:p>
    <w:p w:rsidR="00814586" w:rsidRDefault="00814586" w:rsidP="00814586">
      <w:pPr>
        <w:pStyle w:val="Heading1"/>
      </w:pPr>
      <w:r>
        <w:t>--</w:t>
      </w:r>
      <w:r>
        <w:rPr>
          <w:rFonts w:hint="eastAsia"/>
        </w:rPr>
        <w:t>set-upstream-to</w:t>
      </w:r>
    </w:p>
    <w:p w:rsidR="00814586" w:rsidRPr="00814586" w:rsidRDefault="00814586" w:rsidP="00814586">
      <w:pPr>
        <w:pStyle w:val="NormalWeb"/>
        <w:shd w:val="clear" w:color="auto" w:fill="FFFFFF"/>
        <w:spacing w:before="0" w:beforeAutospacing="0" w:after="300" w:afterAutospacing="0" w:line="360" w:lineRule="atLeast"/>
        <w:ind w:left="360"/>
        <w:rPr>
          <w:rFonts w:ascii="微软雅黑" w:eastAsia="微软雅黑" w:hAnsi="微软雅黑"/>
          <w:color w:val="2E2E2E"/>
          <w:sz w:val="23"/>
          <w:szCs w:val="23"/>
        </w:rPr>
      </w:pPr>
      <w:r w:rsidRPr="00814586">
        <w:rPr>
          <w:rFonts w:eastAsia="微软雅黑" w:hint="eastAsia"/>
        </w:rPr>
        <w:t>当我们相当然的按照前一篇文章在本地仓库建立一个</w:t>
      </w:r>
      <w:r w:rsidRPr="00814586">
        <w:rPr>
          <w:rFonts w:eastAsia="微软雅黑" w:hint="eastAsia"/>
        </w:rPr>
        <w:t>branch</w:t>
      </w:r>
      <w:r w:rsidRPr="00814586">
        <w:rPr>
          <w:rFonts w:eastAsia="微软雅黑" w:hint="eastAsia"/>
        </w:rPr>
        <w:t>的时候，我们的</w:t>
      </w:r>
      <w:r w:rsidRPr="00814586">
        <w:rPr>
          <w:rFonts w:eastAsia="微软雅黑" w:hint="eastAsia"/>
        </w:rPr>
        <w:t>pull</w:t>
      </w:r>
      <w:r w:rsidRPr="00814586">
        <w:rPr>
          <w:rFonts w:eastAsia="微软雅黑" w:hint="eastAsia"/>
        </w:rPr>
        <w:t>操作会遇到以下问题，提示我们这个</w:t>
      </w:r>
      <w:r w:rsidRPr="00814586">
        <w:rPr>
          <w:rFonts w:eastAsia="微软雅黑" w:hint="eastAsia"/>
        </w:rPr>
        <w:t>branch</w:t>
      </w:r>
      <w:r w:rsidRPr="00814586">
        <w:rPr>
          <w:rFonts w:eastAsia="微软雅黑" w:hint="eastAsia"/>
        </w:rPr>
        <w:t>没有任何的跟踪信息。仔细想想也是，我们应该把本地仓库中的分支与上游分支关联起来。这时，我们就可以根据</w:t>
      </w:r>
      <w:proofErr w:type="spellStart"/>
      <w:r w:rsidRPr="00814586">
        <w:rPr>
          <w:rFonts w:eastAsia="微软雅黑" w:hint="eastAsia"/>
        </w:rPr>
        <w:t>Git</w:t>
      </w:r>
      <w:proofErr w:type="spellEnd"/>
      <w:r>
        <w:rPr>
          <w:rFonts w:eastAsia="微软雅黑" w:hint="eastAsia"/>
        </w:rPr>
        <w:t>的提示，使用</w:t>
      </w:r>
      <w:r w:rsidR="005775C5">
        <w:rPr>
          <w:rFonts w:eastAsia="微软雅黑"/>
        </w:rPr>
        <w:t>"</w:t>
      </w:r>
      <w:r>
        <w:rPr>
          <w:rFonts w:eastAsia="微软雅黑"/>
        </w:rPr>
        <w:t>--</w:t>
      </w:r>
      <w:r w:rsidRPr="00814586">
        <w:rPr>
          <w:rFonts w:eastAsia="微软雅黑" w:hint="eastAsia"/>
        </w:rPr>
        <w:t>set-upstream-to</w:t>
      </w:r>
      <w:r w:rsidR="005775C5">
        <w:rPr>
          <w:rFonts w:eastAsia="微软雅黑"/>
        </w:rPr>
        <w:t>"</w:t>
      </w:r>
      <w:r w:rsidRPr="00814586">
        <w:rPr>
          <w:rFonts w:eastAsia="微软雅黑" w:hint="eastAsia"/>
        </w:rPr>
        <w:t>命令进行关联了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。</w:t>
      </w:r>
    </w:p>
    <w:p w:rsidR="001139D2" w:rsidRDefault="00814586" w:rsidP="00C813D4">
      <w:r>
        <w:rPr>
          <w:noProof/>
        </w:rPr>
        <w:drawing>
          <wp:inline distT="0" distB="0" distL="0" distR="0">
            <wp:extent cx="5486400" cy="222372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3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CB" w:rsidRDefault="00F710CB" w:rsidP="00C813D4">
      <w:r w:rsidRPr="00F710CB">
        <w:rPr>
          <w:rFonts w:hint="eastAsia"/>
        </w:rPr>
        <w:t>当然，在</w:t>
      </w:r>
      <w:proofErr w:type="spellStart"/>
      <w:r w:rsidRPr="00F710CB">
        <w:t>Git</w:t>
      </w:r>
      <w:proofErr w:type="spellEnd"/>
      <w:r w:rsidRPr="00F710CB">
        <w:t>中我们可以直接通过</w:t>
      </w:r>
      <w:r w:rsidR="005775C5">
        <w:t>"</w:t>
      </w:r>
      <w:proofErr w:type="spellStart"/>
      <w:r w:rsidRPr="00F710CB">
        <w:t>git</w:t>
      </w:r>
      <w:proofErr w:type="spellEnd"/>
      <w:r w:rsidRPr="00F710CB">
        <w:t xml:space="preserve"> checkout -b </w:t>
      </w:r>
      <w:proofErr w:type="spellStart"/>
      <w:r w:rsidRPr="00F710CB">
        <w:t>localBranchName</w:t>
      </w:r>
      <w:proofErr w:type="spellEnd"/>
      <w:r w:rsidRPr="00F710CB">
        <w:t xml:space="preserve"> origin/</w:t>
      </w:r>
      <w:proofErr w:type="spellStart"/>
      <w:r w:rsidRPr="00F710CB">
        <w:t>remoteBranchName</w:t>
      </w:r>
      <w:proofErr w:type="spellEnd"/>
      <w:r w:rsidR="005775C5">
        <w:t>"</w:t>
      </w:r>
      <w:r w:rsidRPr="00F710CB">
        <w:t>来创建关联分支。建议一般把</w:t>
      </w:r>
      <w:r w:rsidR="005775C5">
        <w:t>"</w:t>
      </w:r>
      <w:proofErr w:type="spellStart"/>
      <w:r w:rsidRPr="00F710CB">
        <w:t>localBranchName</w:t>
      </w:r>
      <w:proofErr w:type="spellEnd"/>
      <w:r w:rsidR="005775C5">
        <w:t>"</w:t>
      </w:r>
      <w:r w:rsidRPr="00F710CB">
        <w:t>名称跟</w:t>
      </w:r>
      <w:r w:rsidR="005775C5">
        <w:t>"</w:t>
      </w:r>
      <w:proofErr w:type="spellStart"/>
      <w:r w:rsidRPr="00F710CB">
        <w:t>remoteBranchName</w:t>
      </w:r>
      <w:proofErr w:type="spellEnd"/>
      <w:r w:rsidR="005775C5">
        <w:t>"</w:t>
      </w:r>
      <w:r w:rsidRPr="00F710CB">
        <w:t>名称设置成一样。</w:t>
      </w:r>
    </w:p>
    <w:p w:rsidR="00F710CB" w:rsidRDefault="00F710CB" w:rsidP="00C813D4">
      <w:r>
        <w:rPr>
          <w:noProof/>
        </w:rPr>
        <w:lastRenderedPageBreak/>
        <w:drawing>
          <wp:inline distT="0" distB="0" distL="0" distR="0">
            <wp:extent cx="5486400" cy="117565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5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CB" w:rsidRDefault="00F710CB" w:rsidP="00C813D4"/>
    <w:p w:rsidR="00F710CB" w:rsidRDefault="00F710CB" w:rsidP="00F710CB">
      <w:pPr>
        <w:pStyle w:val="Heading1"/>
      </w:pPr>
      <w:r>
        <w:t>P</w:t>
      </w:r>
      <w:r>
        <w:rPr>
          <w:rFonts w:hint="eastAsia"/>
        </w:rPr>
        <w:t>atch</w:t>
      </w:r>
    </w:p>
    <w:p w:rsidR="00F710CB" w:rsidRDefault="00F710CB" w:rsidP="00F710CB"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中patch绝对是一个很有用的东西。假设在一个没有网络的环境中，</w:t>
      </w:r>
      <w:proofErr w:type="spellStart"/>
      <w:r>
        <w:rPr>
          <w:rFonts w:hint="eastAsia"/>
        </w:rPr>
        <w:t>wilber</w:t>
      </w:r>
      <w:proofErr w:type="spellEnd"/>
      <w:r>
        <w:rPr>
          <w:rFonts w:hint="eastAsia"/>
        </w:rPr>
        <w:t>和will还要继续工作，这时</w:t>
      </w:r>
      <w:proofErr w:type="spellStart"/>
      <w:r>
        <w:rPr>
          <w:rFonts w:hint="eastAsia"/>
        </w:rPr>
        <w:t>wilber</w:t>
      </w:r>
      <w:proofErr w:type="spellEnd"/>
      <w:r>
        <w:rPr>
          <w:rFonts w:hint="eastAsia"/>
        </w:rPr>
        <w:t>有一个更新，will需要基于这个更新进行下一步的工作。如果是集中式的代码版本工具，这种情况就没有办法工作了，但是在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中，我们就可以通过patch的方式，把</w:t>
      </w:r>
      <w:proofErr w:type="spellStart"/>
      <w:r>
        <w:rPr>
          <w:rFonts w:hint="eastAsia"/>
        </w:rPr>
        <w:t>wilber</w:t>
      </w:r>
      <w:proofErr w:type="spellEnd"/>
      <w:r>
        <w:rPr>
          <w:rFonts w:hint="eastAsia"/>
        </w:rPr>
        <w:t>的更新拷贝给will。在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中有两种patch的方式：一是通过</w:t>
      </w:r>
      <w:r w:rsidR="005775C5"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diff</w:t>
      </w:r>
      <w:r w:rsidR="005775C5">
        <w:t>"</w:t>
      </w:r>
      <w:r>
        <w:rPr>
          <w:rFonts w:hint="eastAsia"/>
        </w:rPr>
        <w:t>生成一个标准的patch，另一个是通过</w:t>
      </w:r>
      <w:r w:rsidR="005775C5"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format-patch</w:t>
      </w:r>
      <w:r w:rsidR="005775C5">
        <w:t>"</w:t>
      </w:r>
      <w:r>
        <w:rPr>
          <w:rFonts w:hint="eastAsia"/>
        </w:rPr>
        <w:t>生成一个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专用的patch。</w:t>
      </w:r>
    </w:p>
    <w:p w:rsidR="00F84F08" w:rsidRDefault="00F84F08" w:rsidP="00F84F08">
      <w:pPr>
        <w:pStyle w:val="Heading2"/>
        <w:numPr>
          <w:ilvl w:val="0"/>
          <w:numId w:val="16"/>
        </w:numPr>
      </w:pPr>
      <w:r>
        <w:rPr>
          <w:rFonts w:hint="eastAsia"/>
        </w:rPr>
        <w:t>基于</w:t>
      </w:r>
      <w:r w:rsidR="005775C5"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diff</w:t>
      </w:r>
      <w:r w:rsidR="005775C5">
        <w:t>"</w:t>
      </w:r>
      <w:r>
        <w:rPr>
          <w:rFonts w:hint="eastAsia"/>
        </w:rPr>
        <w:t>的</w:t>
      </w:r>
      <w:r>
        <w:rPr>
          <w:rFonts w:hint="eastAsia"/>
        </w:rPr>
        <w:t>patch</w:t>
      </w:r>
    </w:p>
    <w:p w:rsidR="00F84F08" w:rsidRDefault="00C21FDA" w:rsidP="00F84F08">
      <w:r w:rsidRPr="00C21FDA">
        <w:rPr>
          <w:rFonts w:hint="eastAsia"/>
        </w:rPr>
        <w:t>假设现在</w:t>
      </w:r>
      <w:proofErr w:type="spellStart"/>
      <w:r w:rsidRPr="00C21FDA">
        <w:t>wilber</w:t>
      </w:r>
      <w:proofErr w:type="spellEnd"/>
      <w:r w:rsidRPr="00C21FDA">
        <w:t>更新</w:t>
      </w:r>
      <w:r w:rsidR="005775C5">
        <w:t>"</w:t>
      </w:r>
      <w:r w:rsidRPr="00C21FDA">
        <w:t>calc.py</w:t>
      </w:r>
      <w:r w:rsidR="005775C5">
        <w:t>"</w:t>
      </w:r>
      <w:r w:rsidRPr="00C21FDA">
        <w:t>文件并且通过</w:t>
      </w:r>
      <w:r w:rsidR="005775C5">
        <w:t>"</w:t>
      </w:r>
      <w:proofErr w:type="spellStart"/>
      <w:r w:rsidRPr="00C21FDA">
        <w:t>git</w:t>
      </w:r>
      <w:proofErr w:type="spellEnd"/>
      <w:r w:rsidRPr="00C21FDA">
        <w:t xml:space="preserve"> diff</w:t>
      </w:r>
      <w:r w:rsidR="005775C5">
        <w:t>"</w:t>
      </w:r>
      <w:r w:rsidRPr="00C21FDA">
        <w:t>生成了一个patch。</w:t>
      </w:r>
    </w:p>
    <w:p w:rsidR="00C21FDA" w:rsidRDefault="00C21FDA" w:rsidP="00C21FDA">
      <w:r>
        <w:rPr>
          <w:noProof/>
        </w:rPr>
        <w:drawing>
          <wp:inline distT="0" distB="0" distL="0" distR="0">
            <wp:extent cx="5486400" cy="223787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F08" w:rsidRDefault="00F84F08" w:rsidP="00F84F08"/>
    <w:p w:rsidR="00F84F08" w:rsidRDefault="00F84F08" w:rsidP="00F84F08">
      <w:pPr>
        <w:pStyle w:val="Heading2"/>
      </w:pPr>
      <w:r>
        <w:rPr>
          <w:rFonts w:hint="eastAsia"/>
        </w:rPr>
        <w:t>基于</w:t>
      </w:r>
      <w:r w:rsidR="005775C5"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format-patch</w:t>
      </w:r>
      <w:r w:rsidR="005775C5">
        <w:t>"</w:t>
      </w:r>
      <w:r>
        <w:rPr>
          <w:rFonts w:hint="eastAsia"/>
        </w:rPr>
        <w:t>的</w:t>
      </w:r>
      <w:r>
        <w:rPr>
          <w:rFonts w:hint="eastAsia"/>
        </w:rPr>
        <w:t>patch</w:t>
      </w:r>
    </w:p>
    <w:p w:rsidR="00C21FDA" w:rsidRDefault="00C21FDA" w:rsidP="00C21FDA">
      <w:r>
        <w:rPr>
          <w:rFonts w:hint="eastAsia"/>
        </w:rPr>
        <w:t>同样使用上面的例子，这次我们使用</w:t>
      </w:r>
      <w:r w:rsidR="005775C5"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format-patch</w:t>
      </w:r>
      <w:r w:rsidR="005775C5">
        <w:t>"</w:t>
      </w:r>
      <w:r>
        <w:rPr>
          <w:rFonts w:hint="eastAsia"/>
        </w:rPr>
        <w:t>来生成patch。</w:t>
      </w:r>
    </w:p>
    <w:p w:rsidR="00C21FDA" w:rsidRDefault="00C21FDA" w:rsidP="00C21FDA">
      <w:r>
        <w:rPr>
          <w:rFonts w:hint="eastAsia"/>
        </w:rPr>
        <w:t>注意</w:t>
      </w:r>
      <w:r w:rsidR="005775C5"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format-patch</w:t>
      </w:r>
      <w:r w:rsidR="005775C5">
        <w:t>"</w:t>
      </w:r>
      <w:r>
        <w:rPr>
          <w:rFonts w:hint="eastAsia"/>
        </w:rPr>
        <w:t>命令的参数</w:t>
      </w:r>
      <w:r w:rsidR="005775C5">
        <w:t>"</w:t>
      </w:r>
      <w:r>
        <w:rPr>
          <w:rFonts w:hint="eastAsia"/>
        </w:rPr>
        <w:t>origin/master</w:t>
      </w:r>
      <w:r w:rsidR="005775C5">
        <w:t>"</w:t>
      </w:r>
      <w:r>
        <w:rPr>
          <w:rFonts w:hint="eastAsia"/>
        </w:rPr>
        <w:t>，这个参数的含义是，找出当前master跟origin/master之间的差别，然后生成一个patch。</w:t>
      </w:r>
    </w:p>
    <w:p w:rsidR="00C21FDA" w:rsidRDefault="00A92086" w:rsidP="00C21FDA">
      <w:r>
        <w:rPr>
          <w:rFonts w:hint="eastAsia"/>
          <w:noProof/>
        </w:rPr>
        <w:lastRenderedPageBreak/>
        <w:drawing>
          <wp:inline distT="0" distB="0" distL="0" distR="0">
            <wp:extent cx="5486400" cy="20979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086" w:rsidRDefault="00A92086" w:rsidP="00C21FDA">
      <w:r w:rsidRPr="00A92086">
        <w:rPr>
          <w:rFonts w:hint="eastAsia"/>
        </w:rPr>
        <w:t>把</w:t>
      </w:r>
      <w:r w:rsidRPr="00A92086">
        <w:t>patch文件拷贝到will的工作目录，则此我们通过</w:t>
      </w:r>
      <w:r w:rsidR="005775C5">
        <w:t>"</w:t>
      </w:r>
      <w:proofErr w:type="spellStart"/>
      <w:r w:rsidRPr="00A92086">
        <w:t>git</w:t>
      </w:r>
      <w:proofErr w:type="spellEnd"/>
      <w:r w:rsidRPr="00A92086">
        <w:t xml:space="preserve"> am</w:t>
      </w:r>
      <w:r w:rsidR="005775C5">
        <w:t>"</w:t>
      </w:r>
      <w:r w:rsidRPr="00A92086">
        <w:t>命令来应用这个patch。</w:t>
      </w:r>
    </w:p>
    <w:p w:rsidR="00A92086" w:rsidRDefault="00A92086" w:rsidP="00C21FDA">
      <w:r>
        <w:rPr>
          <w:rFonts w:hint="eastAsia"/>
          <w:noProof/>
        </w:rPr>
        <w:drawing>
          <wp:inline distT="0" distB="0" distL="0" distR="0">
            <wp:extent cx="5486400" cy="277027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086" w:rsidRDefault="00A92086" w:rsidP="00A92086"/>
    <w:p w:rsidR="00A92086" w:rsidRDefault="00A92086" w:rsidP="00A92086">
      <w:pPr>
        <w:pStyle w:val="Heading2"/>
      </w:pPr>
      <w:r>
        <w:rPr>
          <w:rFonts w:hint="eastAsia"/>
        </w:rPr>
        <w:t>两种</w:t>
      </w:r>
      <w:r>
        <w:t>patch</w:t>
      </w:r>
      <w:r>
        <w:t>方式的比较</w:t>
      </w:r>
    </w:p>
    <w:p w:rsidR="00A92086" w:rsidRDefault="00A92086" w:rsidP="00A92086">
      <w:r>
        <w:t>patch兼容性：</w:t>
      </w:r>
      <w:r w:rsidR="005775C5">
        <w:t>"</w:t>
      </w:r>
      <w:proofErr w:type="spellStart"/>
      <w:r>
        <w:t>git</w:t>
      </w:r>
      <w:proofErr w:type="spellEnd"/>
      <w:r>
        <w:t xml:space="preserve"> diff</w:t>
      </w:r>
      <w:r w:rsidR="005775C5">
        <w:t>"</w:t>
      </w:r>
      <w:r>
        <w:t>生成的patch兼容性强。也就是说，如果别人的代码版本库不是</w:t>
      </w:r>
      <w:proofErr w:type="spellStart"/>
      <w:r>
        <w:t>Git</w:t>
      </w:r>
      <w:proofErr w:type="spellEnd"/>
      <w:r>
        <w:t>，那么必须使用</w:t>
      </w:r>
      <w:proofErr w:type="spellStart"/>
      <w:r>
        <w:t>git</w:t>
      </w:r>
      <w:proofErr w:type="spellEnd"/>
      <w:r>
        <w:t xml:space="preserve"> diff生成的patch才能被别的版本控制系统接受。</w:t>
      </w:r>
    </w:p>
    <w:p w:rsidR="00A92086" w:rsidRDefault="00A92086" w:rsidP="00A92086">
      <w:r>
        <w:t>patch合并提示：对于</w:t>
      </w:r>
      <w:r w:rsidR="005775C5">
        <w:t>"</w:t>
      </w:r>
      <w:proofErr w:type="spellStart"/>
      <w:r>
        <w:t>git</w:t>
      </w:r>
      <w:proofErr w:type="spellEnd"/>
      <w:r>
        <w:t xml:space="preserve"> diff</w:t>
      </w:r>
      <w:r w:rsidR="005775C5">
        <w:t>"</w:t>
      </w:r>
      <w:r>
        <w:t>生成的patch，你可以用</w:t>
      </w:r>
      <w:proofErr w:type="spellStart"/>
      <w:r>
        <w:t>git</w:t>
      </w:r>
      <w:proofErr w:type="spellEnd"/>
      <w:r>
        <w:t xml:space="preserve"> apply –check 查看patch是否能够干净顺利地应用到当前分支中；如果</w:t>
      </w:r>
      <w:r w:rsidR="005775C5">
        <w:t>"</w:t>
      </w:r>
      <w:proofErr w:type="spellStart"/>
      <w:r>
        <w:t>git</w:t>
      </w:r>
      <w:proofErr w:type="spellEnd"/>
      <w:r>
        <w:t xml:space="preserve"> format-patch</w:t>
      </w:r>
      <w:r w:rsidR="005775C5">
        <w:t>"</w:t>
      </w:r>
      <w:r>
        <w:t xml:space="preserve"> 生成的patch不能打到当前分支，</w:t>
      </w:r>
      <w:proofErr w:type="spellStart"/>
      <w:r>
        <w:t>git</w:t>
      </w:r>
      <w:proofErr w:type="spellEnd"/>
      <w:r>
        <w:t xml:space="preserve"> am会给出提示，帮你解决冲突，两者都有较好的提示功能。</w:t>
      </w:r>
    </w:p>
    <w:p w:rsidR="00A92086" w:rsidRDefault="00A92086" w:rsidP="00A92086">
      <w:r>
        <w:lastRenderedPageBreak/>
        <w:t>patch信息管理：通过</w:t>
      </w:r>
      <w:r w:rsidR="005775C5">
        <w:t>"</w:t>
      </w:r>
      <w:proofErr w:type="spellStart"/>
      <w:r>
        <w:t>git</w:t>
      </w:r>
      <w:proofErr w:type="spellEnd"/>
      <w:r>
        <w:t xml:space="preserve"> format-patch</w:t>
      </w:r>
      <w:r w:rsidR="005775C5">
        <w:t>"</w:t>
      </w:r>
      <w:r>
        <w:t>生成的patch中有很多信息，比如开发者的名字，因此在应用patch时，这个名字会被记录进版本库，这样做是比较合理的。</w:t>
      </w:r>
    </w:p>
    <w:p w:rsidR="00F84F08" w:rsidRDefault="00F84F08" w:rsidP="00F84F08"/>
    <w:p w:rsidR="005D5297" w:rsidRDefault="005D5297" w:rsidP="005D5297">
      <w:pPr>
        <w:pStyle w:val="Heading1"/>
      </w:pP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</w:p>
    <w:p w:rsidR="00B50804" w:rsidRDefault="00B50804" w:rsidP="00B50804">
      <w:pPr>
        <w:ind w:firstLine="360"/>
      </w:pPr>
      <w:r>
        <w:rPr>
          <w:rFonts w:hint="eastAsia"/>
        </w:rPr>
        <w:t>项目中可能会经常生成一些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系统不需要追踪(track)的文件，在编译生成过程中 产生的文件或是编程器生成的临时备份文件。我们可以在使用</w:t>
      </w:r>
      <w:r w:rsidR="005775C5"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</w:t>
      </w:r>
      <w:r w:rsidR="005775C5">
        <w:t>"</w:t>
      </w:r>
      <w:r>
        <w:rPr>
          <w:rFonts w:hint="eastAsia"/>
        </w:rPr>
        <w:t>是避免添加这些文件到暂存区中，但是每次都这么做会比较麻烦。</w:t>
      </w:r>
    </w:p>
    <w:p w:rsidR="00B50804" w:rsidRDefault="00B50804" w:rsidP="00B50804">
      <w:pPr>
        <w:ind w:firstLine="360"/>
      </w:pPr>
      <w:r>
        <w:rPr>
          <w:rFonts w:hint="eastAsia"/>
        </w:rPr>
        <w:t>所以，为了满足上面的需求，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系统中有一个忽略特定文件的功能。我们可以在工作目录中添加一个叫</w:t>
      </w:r>
      <w:r w:rsidR="005775C5">
        <w:t>"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 w:rsidR="005775C5">
        <w:t>"</w:t>
      </w:r>
      <w:r>
        <w:rPr>
          <w:rFonts w:hint="eastAsia"/>
        </w:rPr>
        <w:t>的文件，来告诉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系统要忽略哪些文件。</w:t>
      </w:r>
    </w:p>
    <w:p w:rsidR="00B50804" w:rsidRDefault="00B50804" w:rsidP="00B50804">
      <w:r>
        <w:rPr>
          <w:rFonts w:hint="eastAsia"/>
          <w:noProof/>
        </w:rPr>
        <w:drawing>
          <wp:inline distT="0" distB="0" distL="0" distR="0">
            <wp:extent cx="5486400" cy="198045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297" w:rsidRDefault="00C21656" w:rsidP="00C21656">
      <w:r w:rsidRPr="00C21656">
        <w:rPr>
          <w:rFonts w:hint="eastAsia"/>
        </w:rPr>
        <w:t>可以看到，当我们使用添加过</w:t>
      </w:r>
      <w:r w:rsidR="005775C5">
        <w:t>"</w:t>
      </w:r>
      <w:r w:rsidRPr="00C21656">
        <w:t>.</w:t>
      </w:r>
      <w:proofErr w:type="spellStart"/>
      <w:r w:rsidRPr="00C21656">
        <w:t>gitignore</w:t>
      </w:r>
      <w:proofErr w:type="spellEnd"/>
      <w:r w:rsidR="005775C5">
        <w:t>"</w:t>
      </w:r>
      <w:r w:rsidRPr="00C21656">
        <w:t>文件后，文件中的过滤规则就生效了。</w:t>
      </w:r>
      <w:r>
        <w:rPr>
          <w:rFonts w:hint="eastAsia"/>
        </w:rPr>
        <w:t>在</w:t>
      </w:r>
      <w:r>
        <w:t>windows环境中不支持文件名为</w:t>
      </w:r>
      <w:r w:rsidR="005775C5">
        <w:t>"</w:t>
      </w:r>
      <w:r>
        <w:t>.</w:t>
      </w:r>
      <w:proofErr w:type="spellStart"/>
      <w:r>
        <w:t>gitignore</w:t>
      </w:r>
      <w:proofErr w:type="spellEnd"/>
      <w:r w:rsidR="005775C5">
        <w:t>"</w:t>
      </w:r>
      <w:r>
        <w:t>，所以可以把文件命名为</w:t>
      </w:r>
      <w:r w:rsidR="005775C5">
        <w:t>"</w:t>
      </w:r>
      <w:r>
        <w:t>.</w:t>
      </w:r>
      <w:proofErr w:type="spellStart"/>
      <w:r>
        <w:t>gitignore</w:t>
      </w:r>
      <w:proofErr w:type="spellEnd"/>
      <w:r>
        <w:t>.</w:t>
      </w:r>
      <w:r w:rsidR="005775C5">
        <w:t>"</w:t>
      </w:r>
      <w:r>
        <w:rPr>
          <w:rFonts w:hint="eastAsia"/>
        </w:rPr>
        <w:t>；</w:t>
      </w:r>
      <w:r>
        <w:t>.</w:t>
      </w:r>
      <w:proofErr w:type="spellStart"/>
      <w:r>
        <w:t>gitignore</w:t>
      </w:r>
      <w:proofErr w:type="spellEnd"/>
      <w:r w:rsidR="005775C5">
        <w:t>"</w:t>
      </w:r>
      <w:r>
        <w:t>文件只会对当前目录以及所有当前目录的子目录生效；也就是说如果我们把</w:t>
      </w:r>
      <w:r w:rsidR="005775C5">
        <w:t>"</w:t>
      </w:r>
      <w:r>
        <w:t>.</w:t>
      </w:r>
      <w:proofErr w:type="spellStart"/>
      <w:r>
        <w:t>gitignore</w:t>
      </w:r>
      <w:proofErr w:type="spellEnd"/>
      <w:r w:rsidR="005775C5">
        <w:t>"</w:t>
      </w:r>
      <w:r>
        <w:t>文件移到</w:t>
      </w:r>
      <w:r w:rsidR="005775C5">
        <w:t>"</w:t>
      </w:r>
      <w:r>
        <w:t>advance</w:t>
      </w:r>
      <w:r w:rsidR="005775C5">
        <w:t>"</w:t>
      </w:r>
      <w:r>
        <w:t>文件夹中，那么过滤规则就是会对</w:t>
      </w:r>
      <w:r w:rsidR="005775C5">
        <w:t>"</w:t>
      </w:r>
      <w:r>
        <w:t>advance</w:t>
      </w:r>
      <w:r w:rsidR="005775C5">
        <w:t>"</w:t>
      </w:r>
      <w:r>
        <w:t>及其子目录生效了</w:t>
      </w:r>
      <w:r>
        <w:rPr>
          <w:rFonts w:hint="eastAsia"/>
        </w:rPr>
        <w:t>。把</w:t>
      </w:r>
      <w:r w:rsidR="005775C5">
        <w:t>"</w:t>
      </w:r>
      <w:r>
        <w:t>.</w:t>
      </w:r>
      <w:proofErr w:type="spellStart"/>
      <w:r>
        <w:t>gitignore</w:t>
      </w:r>
      <w:proofErr w:type="spellEnd"/>
      <w:r w:rsidR="005775C5">
        <w:t>"</w:t>
      </w:r>
      <w:r>
        <w:t>文件提交到仓库里，这样其他的开发人员也可以共享这套过滤规则</w:t>
      </w:r>
      <w:r>
        <w:rPr>
          <w:rFonts w:hint="eastAsia"/>
        </w:rPr>
        <w:t>。</w:t>
      </w:r>
    </w:p>
    <w:p w:rsidR="00ED1B22" w:rsidRDefault="00ED1B22" w:rsidP="00ED1B22">
      <w:r>
        <w:rPr>
          <w:rFonts w:hint="eastAsia"/>
        </w:rPr>
        <w:t>过滤语法：</w:t>
      </w:r>
    </w:p>
    <w:p w:rsidR="00ED1B22" w:rsidRDefault="00ED1B22" w:rsidP="00ED1B22">
      <w:pPr>
        <w:pStyle w:val="ListParagraph"/>
        <w:numPr>
          <w:ilvl w:val="0"/>
          <w:numId w:val="17"/>
        </w:numPr>
      </w:pPr>
      <w:r>
        <w:rPr>
          <w:rFonts w:hint="eastAsia"/>
        </w:rPr>
        <w:t>斜杠</w:t>
      </w:r>
      <w:r w:rsidR="005775C5">
        <w:t>"</w:t>
      </w:r>
      <w:r>
        <w:t>/</w:t>
      </w:r>
      <w:r w:rsidR="005775C5">
        <w:t>"</w:t>
      </w:r>
      <w:r>
        <w:t>开头表示目录</w:t>
      </w:r>
    </w:p>
    <w:p w:rsidR="00ED1B22" w:rsidRDefault="00ED1B22" w:rsidP="00ED1B22">
      <w:pPr>
        <w:pStyle w:val="ListParagraph"/>
        <w:numPr>
          <w:ilvl w:val="0"/>
          <w:numId w:val="17"/>
        </w:numPr>
      </w:pPr>
      <w:r>
        <w:rPr>
          <w:rFonts w:hint="eastAsia"/>
        </w:rPr>
        <w:t>星号</w:t>
      </w:r>
      <w:r w:rsidR="005775C5">
        <w:t>"</w:t>
      </w:r>
      <w:r>
        <w:t>*</w:t>
      </w:r>
      <w:r w:rsidR="005775C5">
        <w:t>"</w:t>
      </w:r>
      <w:r>
        <w:t>通配多个字符</w:t>
      </w:r>
    </w:p>
    <w:p w:rsidR="00ED1B22" w:rsidRDefault="00ED1B22" w:rsidP="00ED1B22">
      <w:pPr>
        <w:pStyle w:val="ListParagraph"/>
        <w:numPr>
          <w:ilvl w:val="0"/>
          <w:numId w:val="17"/>
        </w:numPr>
      </w:pPr>
      <w:r>
        <w:rPr>
          <w:rFonts w:hint="eastAsia"/>
        </w:rPr>
        <w:t>问号</w:t>
      </w:r>
      <w:r w:rsidR="005775C5">
        <w:t>"</w:t>
      </w:r>
      <w:r>
        <w:t>?</w:t>
      </w:r>
      <w:r w:rsidR="005775C5">
        <w:t>"</w:t>
      </w:r>
      <w:r>
        <w:t>通配单个字符</w:t>
      </w:r>
    </w:p>
    <w:p w:rsidR="00ED1B22" w:rsidRDefault="00ED1B22" w:rsidP="00ED1B22">
      <w:pPr>
        <w:pStyle w:val="ListParagraph"/>
        <w:numPr>
          <w:ilvl w:val="0"/>
          <w:numId w:val="17"/>
        </w:numPr>
      </w:pPr>
      <w:r>
        <w:rPr>
          <w:rFonts w:hint="eastAsia"/>
        </w:rPr>
        <w:lastRenderedPageBreak/>
        <w:t>方括号</w:t>
      </w:r>
      <w:r w:rsidR="005775C5">
        <w:t>"</w:t>
      </w:r>
      <w:r>
        <w:t>[]</w:t>
      </w:r>
      <w:r w:rsidR="005775C5">
        <w:t>"</w:t>
      </w:r>
      <w:r>
        <w:t>包含单个字符的匹配列表</w:t>
      </w:r>
    </w:p>
    <w:p w:rsidR="00C21656" w:rsidRPr="00F84F08" w:rsidRDefault="00ED1B22" w:rsidP="00ED1B22">
      <w:pPr>
        <w:pStyle w:val="ListParagraph"/>
        <w:numPr>
          <w:ilvl w:val="0"/>
          <w:numId w:val="17"/>
        </w:numPr>
      </w:pPr>
      <w:r>
        <w:rPr>
          <w:rFonts w:hint="eastAsia"/>
        </w:rPr>
        <w:t>叹号</w:t>
      </w:r>
      <w:r w:rsidR="005775C5">
        <w:t>"</w:t>
      </w:r>
      <w:r>
        <w:t>!</w:t>
      </w:r>
      <w:r w:rsidR="005775C5">
        <w:t>"</w:t>
      </w:r>
      <w:r>
        <w:t>表示不忽略匹配到的文件或目录</w:t>
      </w:r>
    </w:p>
    <w:p w:rsidR="00ED1B22" w:rsidRDefault="00ED1B22" w:rsidP="00ED1B22">
      <w:r>
        <w:rPr>
          <w:rFonts w:hint="eastAsia"/>
        </w:rPr>
        <w:t>exclude文件：</w:t>
      </w:r>
      <w:r w:rsidRPr="00ED1B22">
        <w:rPr>
          <w:rFonts w:hint="eastAsia"/>
        </w:rPr>
        <w:t>在</w:t>
      </w:r>
      <w:proofErr w:type="spellStart"/>
      <w:r w:rsidRPr="00ED1B22">
        <w:t>Git</w:t>
      </w:r>
      <w:proofErr w:type="spellEnd"/>
      <w:r w:rsidRPr="00ED1B22">
        <w:t>仓库中有一个</w:t>
      </w:r>
      <w:r w:rsidR="005775C5">
        <w:t>"</w:t>
      </w:r>
      <w:r w:rsidRPr="00ED1B22">
        <w:t>.</w:t>
      </w:r>
      <w:proofErr w:type="spellStart"/>
      <w:r w:rsidRPr="00ED1B22">
        <w:t>git</w:t>
      </w:r>
      <w:proofErr w:type="spellEnd"/>
      <w:r w:rsidRPr="00ED1B22">
        <w:t>/info/exclude</w:t>
      </w:r>
      <w:r w:rsidR="005775C5">
        <w:t>"</w:t>
      </w:r>
      <w:r w:rsidRPr="00ED1B22">
        <w:t>文件，当我们指向对特定的仓库使用特定的过滤规则时，我们可以把过滤语句写在exclude文件中。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0E2471" w:rsidTr="000E2471">
        <w:tc>
          <w:tcPr>
            <w:tcW w:w="8388" w:type="dxa"/>
          </w:tcPr>
          <w:p w:rsidR="000E2471" w:rsidRDefault="000E2471" w:rsidP="00ED1B22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#java项目中常用的配置</w:t>
            </w:r>
          </w:p>
          <w:p w:rsidR="000E2471" w:rsidRDefault="000E2471" w:rsidP="00ED1B22">
            <w:pPr>
              <w:ind w:left="0"/>
            </w:pPr>
          </w:p>
        </w:tc>
      </w:tr>
    </w:tbl>
    <w:p w:rsidR="00ED1B22" w:rsidRDefault="00ED1B22" w:rsidP="00ED1B22"/>
    <w:p w:rsidR="00472031" w:rsidRDefault="00472031" w:rsidP="00472031">
      <w:pPr>
        <w:pStyle w:val="Heading1"/>
      </w:pPr>
      <w:r>
        <w:rPr>
          <w:rFonts w:hint="eastAsia"/>
        </w:rPr>
        <w:t>远程仓库命令详解</w:t>
      </w:r>
    </w:p>
    <w:p w:rsidR="00472031" w:rsidRDefault="00EE5F26" w:rsidP="00EE5F26">
      <w:pPr>
        <w:pStyle w:val="Heading2"/>
        <w:numPr>
          <w:ilvl w:val="0"/>
          <w:numId w:val="19"/>
        </w:numPr>
      </w:pPr>
      <w:proofErr w:type="spellStart"/>
      <w:r w:rsidRPr="00EE5F26">
        <w:t>git</w:t>
      </w:r>
      <w:proofErr w:type="spellEnd"/>
      <w:r w:rsidRPr="00EE5F26">
        <w:t xml:space="preserve"> branch</w:t>
      </w:r>
    </w:p>
    <w:p w:rsidR="00EE5F26" w:rsidRDefault="004E1DFC" w:rsidP="00EE5F26">
      <w:r>
        <w:rPr>
          <w:rFonts w:hint="eastAsia"/>
          <w:noProof/>
        </w:rPr>
        <w:drawing>
          <wp:inline distT="0" distB="0" distL="0" distR="0">
            <wp:extent cx="5410200" cy="19050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7FB" w:rsidRPr="00EE5F26" w:rsidRDefault="00FB07FB" w:rsidP="00EE5F26"/>
    <w:p w:rsidR="00EE5F26" w:rsidRDefault="00EE5F26" w:rsidP="00EE5F26">
      <w:pPr>
        <w:pStyle w:val="Heading2"/>
      </w:pPr>
      <w:proofErr w:type="spellStart"/>
      <w:r w:rsidRPr="00EE5F26">
        <w:t>git</w:t>
      </w:r>
      <w:proofErr w:type="spellEnd"/>
      <w:r w:rsidRPr="00EE5F26">
        <w:t xml:space="preserve"> remote</w:t>
      </w:r>
    </w:p>
    <w:p w:rsidR="00EE5F26" w:rsidRDefault="004E1DFC" w:rsidP="00EE5F26">
      <w:r>
        <w:rPr>
          <w:rFonts w:hint="eastAsia"/>
          <w:noProof/>
        </w:rPr>
        <w:drawing>
          <wp:inline distT="0" distB="0" distL="0" distR="0">
            <wp:extent cx="5486400" cy="10079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7FB" w:rsidRPr="00EE5F26" w:rsidRDefault="00FB07FB" w:rsidP="00EE5F26"/>
    <w:p w:rsidR="00EE5F26" w:rsidRDefault="00EE5F26" w:rsidP="00EE5F26">
      <w:pPr>
        <w:pStyle w:val="Heading2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</w:t>
      </w:r>
    </w:p>
    <w:p w:rsidR="00EE5F26" w:rsidRDefault="004E1DFC" w:rsidP="00EE5F26">
      <w:r w:rsidRPr="004E1DFC">
        <w:t>push命令用来将本地分支的更新推送的远程仓库，该命令的格式如下：</w:t>
      </w:r>
    </w:p>
    <w:p w:rsidR="004E1DFC" w:rsidRDefault="004E1DFC" w:rsidP="00EE5F26"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push &lt;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远程主机名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&gt; &lt;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本地分支名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&gt;:&lt;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远程分支名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&gt;</w:t>
      </w:r>
    </w:p>
    <w:p w:rsidR="004E1DFC" w:rsidRDefault="00924A61" w:rsidP="00924A61">
      <w:pPr>
        <w:pStyle w:val="Heading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通过</w:t>
      </w:r>
      <w:r w:rsidR="005775C5">
        <w:rPr>
          <w:shd w:val="clear" w:color="auto" w:fill="FFFFFF"/>
        </w:rPr>
        <w:t>"</w:t>
      </w:r>
      <w:proofErr w:type="spellStart"/>
      <w:r>
        <w:rPr>
          <w:rFonts w:hint="eastAsia"/>
          <w:shd w:val="clear" w:color="auto" w:fill="FFFFFF"/>
        </w:rPr>
        <w:t>git</w:t>
      </w:r>
      <w:proofErr w:type="spellEnd"/>
      <w:r>
        <w:rPr>
          <w:rFonts w:hint="eastAsia"/>
          <w:shd w:val="clear" w:color="auto" w:fill="FFFFFF"/>
        </w:rPr>
        <w:t xml:space="preserve"> push</w:t>
      </w:r>
      <w:r w:rsidR="005775C5">
        <w:rPr>
          <w:shd w:val="clear" w:color="auto" w:fill="FFFFFF"/>
        </w:rPr>
        <w:t>"</w:t>
      </w:r>
      <w:r>
        <w:rPr>
          <w:rFonts w:hint="eastAsia"/>
          <w:shd w:val="clear" w:color="auto" w:fill="FFFFFF"/>
        </w:rPr>
        <w:t>更新、创建远程分支</w:t>
      </w:r>
    </w:p>
    <w:p w:rsidR="00924A61" w:rsidRDefault="00924A61" w:rsidP="00924A61">
      <w:r>
        <w:rPr>
          <w:noProof/>
        </w:rPr>
        <w:drawing>
          <wp:inline distT="0" distB="0" distL="0" distR="0">
            <wp:extent cx="5486400" cy="193196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3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A61" w:rsidRDefault="00924A61" w:rsidP="00924A61"/>
    <w:p w:rsidR="00924A61" w:rsidRDefault="00924A61" w:rsidP="00924A61">
      <w:pPr>
        <w:pStyle w:val="Heading3"/>
      </w:pPr>
      <w:r w:rsidRPr="00924A61">
        <w:rPr>
          <w:rFonts w:hint="eastAsia"/>
        </w:rPr>
        <w:t>通过</w:t>
      </w:r>
      <w:r w:rsidR="005775C5">
        <w:t>"</w:t>
      </w:r>
      <w:proofErr w:type="spellStart"/>
      <w:r w:rsidRPr="00924A61">
        <w:t>git</w:t>
      </w:r>
      <w:proofErr w:type="spellEnd"/>
      <w:r w:rsidRPr="00924A61">
        <w:t xml:space="preserve"> push</w:t>
      </w:r>
      <w:r w:rsidR="005775C5">
        <w:t>"</w:t>
      </w:r>
      <w:r w:rsidRPr="00924A61">
        <w:t>删除远程分支</w:t>
      </w:r>
    </w:p>
    <w:p w:rsidR="00924A61" w:rsidRDefault="00924A61" w:rsidP="00924A61">
      <w:r>
        <w:rPr>
          <w:noProof/>
        </w:rPr>
        <w:drawing>
          <wp:inline distT="0" distB="0" distL="0" distR="0">
            <wp:extent cx="5486400" cy="85931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5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A61" w:rsidRDefault="00924A61" w:rsidP="00924A61"/>
    <w:p w:rsidR="00924A61" w:rsidRDefault="00924A61" w:rsidP="00924A61">
      <w:pPr>
        <w:pStyle w:val="Heading3"/>
      </w:pPr>
      <w:r w:rsidRPr="00924A61">
        <w:rPr>
          <w:rFonts w:hint="eastAsia"/>
        </w:rPr>
        <w:t>省略分支信息的</w:t>
      </w:r>
      <w:r w:rsidR="005775C5">
        <w:t>"</w:t>
      </w:r>
      <w:proofErr w:type="spellStart"/>
      <w:r w:rsidRPr="00924A61">
        <w:t>git</w:t>
      </w:r>
      <w:proofErr w:type="spellEnd"/>
      <w:r w:rsidRPr="00924A61">
        <w:t xml:space="preserve"> push origin</w:t>
      </w:r>
      <w:r w:rsidR="005775C5">
        <w:t>"</w:t>
      </w:r>
    </w:p>
    <w:p w:rsidR="00924A61" w:rsidRDefault="00924A61" w:rsidP="00924A61">
      <w:r>
        <w:rPr>
          <w:rFonts w:hint="eastAsia"/>
        </w:rPr>
        <w:t>通过这种方式</w:t>
      </w:r>
      <w:r>
        <w:t>push的时候，报出了一个警告，提示</w:t>
      </w:r>
      <w:r w:rsidR="005775C5">
        <w:t>"</w:t>
      </w:r>
      <w:proofErr w:type="spellStart"/>
      <w:r>
        <w:t>push.default</w:t>
      </w:r>
      <w:proofErr w:type="spellEnd"/>
      <w:r w:rsidR="005775C5">
        <w:t>"</w:t>
      </w:r>
      <w:r>
        <w:t>没有设置。</w:t>
      </w:r>
      <w:r>
        <w:rPr>
          <w:rFonts w:hint="eastAsia"/>
        </w:rPr>
        <w:t>在</w:t>
      </w:r>
      <w:proofErr w:type="spellStart"/>
      <w:r>
        <w:t>Git</w:t>
      </w:r>
      <w:proofErr w:type="spellEnd"/>
      <w:r>
        <w:t>中push有两种设置：</w:t>
      </w:r>
    </w:p>
    <w:p w:rsidR="00924A61" w:rsidRDefault="00924A61" w:rsidP="00924A61">
      <w:pPr>
        <w:pStyle w:val="ListParagraph"/>
        <w:numPr>
          <w:ilvl w:val="0"/>
          <w:numId w:val="20"/>
        </w:numPr>
      </w:pPr>
      <w:r>
        <w:t>simple方式：只是推送当前分支的更新到对应的远程分支；在</w:t>
      </w:r>
      <w:proofErr w:type="spellStart"/>
      <w:r>
        <w:t>Git</w:t>
      </w:r>
      <w:proofErr w:type="spellEnd"/>
      <w:r>
        <w:t xml:space="preserve"> 2.0以后就默认使用这种方式</w:t>
      </w:r>
    </w:p>
    <w:p w:rsidR="00924A61" w:rsidRPr="00924A61" w:rsidRDefault="00924A61" w:rsidP="00924A61">
      <w:pPr>
        <w:pStyle w:val="ListParagraph"/>
        <w:numPr>
          <w:ilvl w:val="0"/>
          <w:numId w:val="20"/>
        </w:numPr>
      </w:pPr>
      <w:r>
        <w:t>matching方式：会推送所有有对应的远程分支的本地分支</w:t>
      </w:r>
    </w:p>
    <w:p w:rsidR="00FB07FB" w:rsidRDefault="00924A61" w:rsidP="00EE5F26">
      <w:r>
        <w:rPr>
          <w:noProof/>
        </w:rPr>
        <w:drawing>
          <wp:inline distT="0" distB="0" distL="0" distR="0">
            <wp:extent cx="5486400" cy="222885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A61" w:rsidRDefault="00924A61" w:rsidP="00EE5F26">
      <w:r w:rsidRPr="00924A61">
        <w:rPr>
          <w:rFonts w:hint="eastAsia"/>
        </w:rPr>
        <w:lastRenderedPageBreak/>
        <w:t>根据</w:t>
      </w:r>
      <w:proofErr w:type="spellStart"/>
      <w:r w:rsidRPr="00924A61">
        <w:t>Git</w:t>
      </w:r>
      <w:proofErr w:type="spellEnd"/>
      <w:r w:rsidRPr="00924A61">
        <w:t>的提示，我们可以通过</w:t>
      </w:r>
      <w:r w:rsidR="005775C5">
        <w:t>"</w:t>
      </w:r>
      <w:proofErr w:type="spellStart"/>
      <w:r w:rsidR="0032336E">
        <w:t>git</w:t>
      </w:r>
      <w:proofErr w:type="spellEnd"/>
      <w:r w:rsidR="0032336E">
        <w:t xml:space="preserve"> </w:t>
      </w:r>
      <w:proofErr w:type="spellStart"/>
      <w:r w:rsidR="0032336E">
        <w:t>config</w:t>
      </w:r>
      <w:proofErr w:type="spellEnd"/>
      <w:r w:rsidR="0032336E">
        <w:t xml:space="preserve">  --</w:t>
      </w:r>
      <w:r w:rsidRPr="00924A61">
        <w:t xml:space="preserve">global </w:t>
      </w:r>
      <w:proofErr w:type="spellStart"/>
      <w:r w:rsidRPr="00924A61">
        <w:t>push.default</w:t>
      </w:r>
      <w:proofErr w:type="spellEnd"/>
      <w:r w:rsidR="0032336E">
        <w:t xml:space="preserve"> simple</w:t>
      </w:r>
      <w:r w:rsidR="005775C5">
        <w:t>"</w:t>
      </w:r>
      <w:r w:rsidRPr="00924A61">
        <w:t>来设置push方式。</w:t>
      </w:r>
    </w:p>
    <w:p w:rsidR="00924A61" w:rsidRDefault="00924A61" w:rsidP="00EE5F26">
      <w:r>
        <w:rPr>
          <w:noProof/>
        </w:rPr>
        <w:drawing>
          <wp:inline distT="0" distB="0" distL="0" distR="0">
            <wp:extent cx="5486400" cy="812132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36E" w:rsidRPr="00EE5F26" w:rsidRDefault="0032336E" w:rsidP="00EE5F26"/>
    <w:p w:rsidR="00EE5F26" w:rsidRDefault="00EE5F26" w:rsidP="00EE5F26">
      <w:pPr>
        <w:pStyle w:val="Heading2"/>
      </w:pPr>
      <w:proofErr w:type="spellStart"/>
      <w:r w:rsidRPr="00EE5F26">
        <w:rPr>
          <w:rFonts w:hint="eastAsia"/>
        </w:rPr>
        <w:t>git</w:t>
      </w:r>
      <w:proofErr w:type="spellEnd"/>
      <w:r w:rsidRPr="00EE5F26">
        <w:rPr>
          <w:rFonts w:hint="eastAsia"/>
        </w:rPr>
        <w:t xml:space="preserve"> pull</w:t>
      </w:r>
    </w:p>
    <w:p w:rsidR="00EE5F26" w:rsidRDefault="00CE20F2" w:rsidP="00EE5F26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 w:rsidRPr="00CE20F2">
        <w:t>pull命令的作用是取回远程某个分支的更新，然后合并到指定的本地分支，pull命令格式如下：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pull &lt;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远程主机名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&gt; &lt;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远程分支名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&gt;:&lt;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本地分支名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&gt;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9A64ED" w:rsidTr="009A64ED">
        <w:tc>
          <w:tcPr>
            <w:tcW w:w="8388" w:type="dxa"/>
          </w:tcPr>
          <w:p w:rsidR="009A64ED" w:rsidRDefault="009A64ED" w:rsidP="009A64ED">
            <w:pPr>
              <w:ind w:left="0"/>
            </w:pPr>
            <w:r>
              <w:rPr>
                <w:rFonts w:hint="eastAsia"/>
              </w:rPr>
              <w:t>#取回</w:t>
            </w:r>
            <w:r>
              <w:t>origin主机release-1.0分支的更新，与本地的release-1.0分支合并。</w:t>
            </w:r>
          </w:p>
          <w:p w:rsidR="009A64ED" w:rsidRDefault="009A64ED" w:rsidP="009A64ED">
            <w:pPr>
              <w:ind w:left="0"/>
            </w:pPr>
            <w:r>
              <w:rPr>
                <w:rFonts w:hint="eastAsia"/>
              </w:rPr>
              <w:t>一般来说，</w:t>
            </w:r>
            <w:r>
              <w:t>pull命令都是在关联的本地分支和远程分支之间进行；当然，你可以使用不关联的本地分支和远程分支进行pull操作，但是不建议这么做。</w:t>
            </w:r>
          </w:p>
          <w:p w:rsidR="009A64ED" w:rsidRDefault="009A64ED" w:rsidP="009A64ED">
            <w:pPr>
              <w:ind w:left="0"/>
            </w:pPr>
            <w:r>
              <w:rPr>
                <w:rFonts w:hint="eastAsia"/>
              </w:rPr>
              <w:t>#如果真的需要别的远程分支上的更新，建议使用</w:t>
            </w:r>
            <w:r w:rsidR="005775C5">
              <w:t>"</w:t>
            </w:r>
            <w:r>
              <w:t>cherry-pick</w:t>
            </w:r>
            <w:r w:rsidR="005775C5">
              <w:t>"</w:t>
            </w:r>
            <w:r>
              <w:t>把这个更新拿到关联的远程分支上，然后在关联分支上进行pull操作。</w:t>
            </w:r>
          </w:p>
          <w:p w:rsidR="009A64ED" w:rsidRDefault="009A64ED" w:rsidP="009A64ED">
            <w:pPr>
              <w:pStyle w:val="Heading3"/>
              <w:numPr>
                <w:ilvl w:val="0"/>
                <w:numId w:val="0"/>
              </w:numPr>
              <w:outlineLvl w:val="2"/>
            </w:pPr>
            <w:proofErr w:type="spellStart"/>
            <w:r>
              <w:t>git</w:t>
            </w:r>
            <w:proofErr w:type="spellEnd"/>
            <w:r>
              <w:t xml:space="preserve"> pull origin release-1.0:release1.0</w:t>
            </w:r>
          </w:p>
          <w:p w:rsidR="009A64ED" w:rsidRDefault="009A64ED" w:rsidP="009A64ED"/>
          <w:p w:rsidR="009A64ED" w:rsidRDefault="009A64ED" w:rsidP="009A64ED">
            <w:pPr>
              <w:ind w:left="0"/>
            </w:pPr>
            <w:r>
              <w:rPr>
                <w:rFonts w:hint="eastAsia"/>
              </w:rPr>
              <w:t>#表示取回</w:t>
            </w:r>
            <w:r>
              <w:t>origin/next远程分支的更新，然后合并到当前分支</w:t>
            </w:r>
          </w:p>
          <w:p w:rsidR="009A64ED" w:rsidRDefault="009A64ED" w:rsidP="009A64ED">
            <w:pPr>
              <w:ind w:left="0"/>
            </w:pPr>
            <w:r>
              <w:rPr>
                <w:rFonts w:hint="eastAsia"/>
              </w:rPr>
              <w:t>省略本地分支名：</w:t>
            </w:r>
            <w:proofErr w:type="spellStart"/>
            <w:r>
              <w:t>git</w:t>
            </w:r>
            <w:proofErr w:type="spellEnd"/>
            <w:r>
              <w:t xml:space="preserve"> pull origin release-1.0</w:t>
            </w:r>
          </w:p>
          <w:p w:rsidR="009A64ED" w:rsidRDefault="009A64ED" w:rsidP="009A64ED">
            <w:pPr>
              <w:ind w:left="0"/>
            </w:pPr>
          </w:p>
          <w:p w:rsidR="009A64ED" w:rsidRDefault="009A64ED" w:rsidP="009A64ED">
            <w:pPr>
              <w:ind w:left="0"/>
            </w:pPr>
            <w:r>
              <w:rPr>
                <w:rFonts w:hint="eastAsia"/>
              </w:rPr>
              <w:t>#如果当前分支存在上游（关联）分支，可以直接使用</w:t>
            </w:r>
            <w:proofErr w:type="spellStart"/>
            <w:r>
              <w:t>git</w:t>
            </w:r>
            <w:proofErr w:type="spellEnd"/>
            <w:r>
              <w:t xml:space="preserve"> pull origin</w:t>
            </w:r>
          </w:p>
          <w:p w:rsidR="009A64ED" w:rsidRPr="00280C01" w:rsidRDefault="009A64ED" w:rsidP="009A64ED">
            <w:pPr>
              <w:ind w:left="0"/>
            </w:pPr>
            <w:r>
              <w:rPr>
                <w:rFonts w:hint="eastAsia"/>
              </w:rPr>
              <w:t>#表示本地的当前分支自动与关联的</w:t>
            </w:r>
            <w:r>
              <w:t>origin主机分支进行合并</w:t>
            </w:r>
          </w:p>
        </w:tc>
      </w:tr>
    </w:tbl>
    <w:p w:rsidR="009A64ED" w:rsidRDefault="009A64ED" w:rsidP="009A64ED">
      <w:pPr>
        <w:rPr>
          <w:shd w:val="clear" w:color="auto" w:fill="FFFFFF"/>
        </w:rPr>
      </w:pPr>
    </w:p>
    <w:p w:rsidR="00EE5F26" w:rsidRDefault="00EE5F26" w:rsidP="00EE5F26">
      <w:pPr>
        <w:pStyle w:val="Heading2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</w:t>
      </w:r>
    </w:p>
    <w:p w:rsidR="00EE5F26" w:rsidRDefault="00511ADB" w:rsidP="00EE5F26">
      <w:r w:rsidRPr="00511ADB">
        <w:t>fetch命令比较简单，作用就是将远程的更新取回到本地。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511ADB" w:rsidTr="00511ADB">
        <w:tc>
          <w:tcPr>
            <w:tcW w:w="8388" w:type="dxa"/>
          </w:tcPr>
          <w:p w:rsidR="00511ADB" w:rsidRDefault="00511ADB" w:rsidP="00511ADB">
            <w:pPr>
              <w:ind w:left="0"/>
            </w:pPr>
            <w:r>
              <w:rPr>
                <w:rFonts w:hint="eastAsia"/>
              </w:rPr>
              <w:t>#该命令表示将远程</w:t>
            </w:r>
            <w:r>
              <w:t>origin主机的所有分支上的更新取回本地</w:t>
            </w:r>
          </w:p>
          <w:p w:rsidR="00511ADB" w:rsidRDefault="00511ADB" w:rsidP="00511ADB">
            <w:pPr>
              <w:ind w:left="0"/>
            </w:pPr>
            <w:proofErr w:type="spellStart"/>
            <w:r>
              <w:t>git</w:t>
            </w:r>
            <w:proofErr w:type="spellEnd"/>
            <w:r>
              <w:t xml:space="preserve"> fetch origin</w:t>
            </w:r>
          </w:p>
          <w:p w:rsidR="00511ADB" w:rsidRDefault="00511ADB" w:rsidP="00511ADB">
            <w:pPr>
              <w:ind w:left="0"/>
            </w:pPr>
            <w:r>
              <w:rPr>
                <w:rFonts w:hint="eastAsia"/>
              </w:rPr>
              <w:t>#该命令只取回远程</w:t>
            </w:r>
            <w:r>
              <w:t>origin主机上master分支上的更新</w:t>
            </w:r>
          </w:p>
          <w:p w:rsidR="00511ADB" w:rsidRDefault="00511ADB" w:rsidP="00511ADB">
            <w:pPr>
              <w:ind w:left="0"/>
            </w:pPr>
            <w:proofErr w:type="spellStart"/>
            <w:r>
              <w:t>git</w:t>
            </w:r>
            <w:proofErr w:type="spellEnd"/>
            <w:r>
              <w:t xml:space="preserve"> fetch origin master</w:t>
            </w:r>
          </w:p>
        </w:tc>
      </w:tr>
    </w:tbl>
    <w:p w:rsidR="00F710CB" w:rsidRPr="00916928" w:rsidRDefault="00F710CB" w:rsidP="00280C01">
      <w:pPr>
        <w:ind w:left="0"/>
      </w:pPr>
    </w:p>
    <w:sectPr w:rsidR="00F710CB" w:rsidRPr="00916928" w:rsidSect="00C03A83">
      <w:footerReference w:type="default" r:id="rId26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1558" w:rsidRDefault="005A1558" w:rsidP="00C02E0C">
      <w:pPr>
        <w:spacing w:after="0"/>
      </w:pPr>
      <w:r>
        <w:separator/>
      </w:r>
    </w:p>
  </w:endnote>
  <w:endnote w:type="continuationSeparator" w:id="0">
    <w:p w:rsidR="005A1558" w:rsidRDefault="005A1558" w:rsidP="00C02E0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1027721"/>
      <w:docPartObj>
        <w:docPartGallery w:val="Page Numbers (Bottom of Page)"/>
        <w:docPartUnique/>
      </w:docPartObj>
    </w:sdtPr>
    <w:sdtContent>
      <w:p w:rsidR="00C02E0C" w:rsidRDefault="00C21281">
        <w:pPr>
          <w:pStyle w:val="Footer"/>
          <w:jc w:val="right"/>
        </w:pPr>
        <w:fldSimple w:instr=" PAGE   \* MERGEFORMAT ">
          <w:r w:rsidR="000E2471">
            <w:rPr>
              <w:noProof/>
            </w:rPr>
            <w:t>7</w:t>
          </w:r>
        </w:fldSimple>
      </w:p>
    </w:sdtContent>
  </w:sdt>
  <w:p w:rsidR="00C02E0C" w:rsidRDefault="00C02E0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1558" w:rsidRDefault="005A1558" w:rsidP="00C02E0C">
      <w:pPr>
        <w:spacing w:after="0"/>
      </w:pPr>
      <w:r>
        <w:separator/>
      </w:r>
    </w:p>
  </w:footnote>
  <w:footnote w:type="continuationSeparator" w:id="0">
    <w:p w:rsidR="005A1558" w:rsidRDefault="005A1558" w:rsidP="00C02E0C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65CFA"/>
    <w:multiLevelType w:val="hybridMultilevel"/>
    <w:tmpl w:val="3F8C636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CA6D25"/>
    <w:multiLevelType w:val="hybridMultilevel"/>
    <w:tmpl w:val="F4C4964A"/>
    <w:lvl w:ilvl="0" w:tplc="6F28C73E">
      <w:start w:val="1"/>
      <w:numFmt w:val="chineseCountingThousand"/>
      <w:pStyle w:val="Heading1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92057"/>
    <w:multiLevelType w:val="hybridMultilevel"/>
    <w:tmpl w:val="B2C237D4"/>
    <w:lvl w:ilvl="0" w:tplc="27AEBD4A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3E381D"/>
    <w:multiLevelType w:val="hybridMultilevel"/>
    <w:tmpl w:val="FBE41540"/>
    <w:lvl w:ilvl="0" w:tplc="5C9666A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2F3332"/>
    <w:multiLevelType w:val="hybridMultilevel"/>
    <w:tmpl w:val="9C4824A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1"/>
  </w:num>
  <w:num w:numId="5">
    <w:abstractNumId w:val="3"/>
  </w:num>
  <w:num w:numId="6">
    <w:abstractNumId w:val="2"/>
  </w:num>
  <w:num w:numId="7">
    <w:abstractNumId w:val="1"/>
  </w:num>
  <w:num w:numId="8">
    <w:abstractNumId w:val="3"/>
  </w:num>
  <w:num w:numId="9">
    <w:abstractNumId w:val="2"/>
  </w:num>
  <w:num w:numId="10">
    <w:abstractNumId w:val="1"/>
  </w:num>
  <w:num w:numId="11">
    <w:abstractNumId w:val="3"/>
  </w:num>
  <w:num w:numId="12">
    <w:abstractNumId w:val="2"/>
  </w:num>
  <w:num w:numId="13">
    <w:abstractNumId w:val="1"/>
  </w:num>
  <w:num w:numId="14">
    <w:abstractNumId w:val="3"/>
  </w:num>
  <w:num w:numId="15">
    <w:abstractNumId w:val="2"/>
  </w:num>
  <w:num w:numId="16">
    <w:abstractNumId w:val="3"/>
    <w:lvlOverride w:ilvl="0">
      <w:startOverride w:val="1"/>
    </w:lvlOverride>
  </w:num>
  <w:num w:numId="17">
    <w:abstractNumId w:val="4"/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02E0C"/>
    <w:rsid w:val="000B517E"/>
    <w:rsid w:val="000E2471"/>
    <w:rsid w:val="001139D2"/>
    <w:rsid w:val="001436EB"/>
    <w:rsid w:val="00280C01"/>
    <w:rsid w:val="0032336E"/>
    <w:rsid w:val="00472031"/>
    <w:rsid w:val="004E1DFC"/>
    <w:rsid w:val="00511ADB"/>
    <w:rsid w:val="00562410"/>
    <w:rsid w:val="005775C5"/>
    <w:rsid w:val="005A1558"/>
    <w:rsid w:val="005D5297"/>
    <w:rsid w:val="0064588C"/>
    <w:rsid w:val="007E4585"/>
    <w:rsid w:val="007F4158"/>
    <w:rsid w:val="00814586"/>
    <w:rsid w:val="008261CD"/>
    <w:rsid w:val="008B5ACA"/>
    <w:rsid w:val="008C5117"/>
    <w:rsid w:val="00904415"/>
    <w:rsid w:val="00916928"/>
    <w:rsid w:val="00924A61"/>
    <w:rsid w:val="00963B8F"/>
    <w:rsid w:val="0099619D"/>
    <w:rsid w:val="009A64ED"/>
    <w:rsid w:val="009D5000"/>
    <w:rsid w:val="00A92086"/>
    <w:rsid w:val="00B50804"/>
    <w:rsid w:val="00C02E0C"/>
    <w:rsid w:val="00C03A83"/>
    <w:rsid w:val="00C21281"/>
    <w:rsid w:val="00C21656"/>
    <w:rsid w:val="00C21FDA"/>
    <w:rsid w:val="00C813D4"/>
    <w:rsid w:val="00CE20F2"/>
    <w:rsid w:val="00CE4D36"/>
    <w:rsid w:val="00D24EDE"/>
    <w:rsid w:val="00D80E2B"/>
    <w:rsid w:val="00DB6FA6"/>
    <w:rsid w:val="00DE6E85"/>
    <w:rsid w:val="00E419B0"/>
    <w:rsid w:val="00EA0E58"/>
    <w:rsid w:val="00EA700C"/>
    <w:rsid w:val="00ED1B22"/>
    <w:rsid w:val="00EE5F26"/>
    <w:rsid w:val="00EF3DCE"/>
    <w:rsid w:val="00F267DF"/>
    <w:rsid w:val="00F37F94"/>
    <w:rsid w:val="00F710CB"/>
    <w:rsid w:val="00F84F08"/>
    <w:rsid w:val="00F906AD"/>
    <w:rsid w:val="00FB07FB"/>
    <w:rsid w:val="00FB50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80"/>
        <w:ind w:left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ACA"/>
    <w:rPr>
      <w:rFonts w:ascii="微软雅黑" w:hAnsi="微软雅黑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5ACA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5ACA"/>
    <w:pPr>
      <w:keepNext/>
      <w:keepLines/>
      <w:numPr>
        <w:numId w:val="14"/>
      </w:numPr>
      <w:spacing w:before="200" w:after="0"/>
      <w:outlineLvl w:val="1"/>
    </w:pPr>
    <w:rPr>
      <w:rFonts w:eastAsiaTheme="majorEastAsia" w:cstheme="majorBidi"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5ACA"/>
    <w:pPr>
      <w:keepNext/>
      <w:keepLines/>
      <w:numPr>
        <w:numId w:val="15"/>
      </w:numPr>
      <w:spacing w:before="200" w:after="0"/>
      <w:outlineLvl w:val="2"/>
    </w:pPr>
    <w:rPr>
      <w:rFonts w:eastAsiaTheme="majorEastAsia" w:cstheme="majorBidi"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5ACA"/>
    <w:rPr>
      <w:rFonts w:ascii="微软雅黑" w:eastAsiaTheme="majorEastAsia" w:hAnsi="微软雅黑" w:cstheme="majorBidi"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B5ACA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B5ACA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5A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B6FA6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B6FA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B5ACA"/>
    <w:rPr>
      <w:rFonts w:ascii="微软雅黑" w:eastAsiaTheme="majorEastAsia" w:hAnsi="微软雅黑" w:cstheme="majorBidi"/>
      <w:bCs/>
      <w:color w:val="000000" w:themeColor="text1"/>
      <w:sz w:val="24"/>
    </w:rPr>
  </w:style>
  <w:style w:type="paragraph" w:styleId="ListParagraph">
    <w:name w:val="List Paragraph"/>
    <w:basedOn w:val="Normal"/>
    <w:uiPriority w:val="34"/>
    <w:qFormat/>
    <w:rsid w:val="008B5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02E0C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2E0C"/>
    <w:rPr>
      <w:rFonts w:ascii="微软雅黑" w:hAnsi="微软雅黑"/>
      <w:sz w:val="24"/>
    </w:rPr>
  </w:style>
  <w:style w:type="paragraph" w:styleId="Footer">
    <w:name w:val="footer"/>
    <w:basedOn w:val="Normal"/>
    <w:link w:val="FooterChar"/>
    <w:uiPriority w:val="99"/>
    <w:unhideWhenUsed/>
    <w:rsid w:val="00C02E0C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02E0C"/>
    <w:rPr>
      <w:rFonts w:ascii="微软雅黑" w:hAnsi="微软雅黑"/>
      <w:sz w:val="24"/>
    </w:rPr>
  </w:style>
  <w:style w:type="paragraph" w:styleId="NormalWeb">
    <w:name w:val="Normal (Web)"/>
    <w:basedOn w:val="Normal"/>
    <w:uiPriority w:val="99"/>
    <w:unhideWhenUsed/>
    <w:rsid w:val="00916928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92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92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1ADB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5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4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aoxiazhang1\Desktop\&#25105;&#30340;&#27169;&#26495;&#25991;&#26723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我的模板文档.dotx</Template>
  <TotalTime>736</TotalTime>
  <Pages>9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xiaoxiazhang1</dc:creator>
  <cp:lastModifiedBy>xiaoxiazhang1</cp:lastModifiedBy>
  <cp:revision>38</cp:revision>
  <dcterms:created xsi:type="dcterms:W3CDTF">2016-03-13T14:17:00Z</dcterms:created>
  <dcterms:modified xsi:type="dcterms:W3CDTF">2016-10-05T13:51:00Z</dcterms:modified>
</cp:coreProperties>
</file>